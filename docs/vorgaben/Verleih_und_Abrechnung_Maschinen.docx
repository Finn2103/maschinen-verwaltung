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623E" w14:textId="515F46A0" w:rsidR="00333106" w:rsidRPr="00472F01" w:rsidRDefault="56AB5736" w:rsidP="6A1D8961">
      <w:pPr>
        <w:pStyle w:val="fett"/>
        <w:numPr>
          <w:ilvl w:val="0"/>
          <w:numId w:val="38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465A57A">
        <w:rPr>
          <w:rFonts w:asciiTheme="minorHAnsi" w:eastAsiaTheme="minorEastAsia" w:hAnsiTheme="minorHAnsi" w:cstheme="minorBidi"/>
          <w:bCs/>
          <w:sz w:val="22"/>
          <w:szCs w:val="22"/>
        </w:rPr>
        <w:t>Web</w:t>
      </w:r>
      <w:r w:rsidR="15B88A53" w:rsidRPr="0465A57A">
        <w:rPr>
          <w:rFonts w:asciiTheme="minorHAnsi" w:eastAsiaTheme="minorEastAsia" w:hAnsiTheme="minorHAnsi" w:cstheme="minorBidi"/>
          <w:bCs/>
          <w:sz w:val="22"/>
          <w:szCs w:val="22"/>
        </w:rPr>
        <w:t xml:space="preserve">anwendung für einen </w:t>
      </w:r>
      <w:r w:rsidRPr="0465A57A">
        <w:rPr>
          <w:rFonts w:asciiTheme="minorHAnsi" w:eastAsiaTheme="minorEastAsia" w:hAnsiTheme="minorHAnsi" w:cstheme="minorBidi"/>
          <w:bCs/>
          <w:sz w:val="22"/>
          <w:szCs w:val="22"/>
        </w:rPr>
        <w:t xml:space="preserve">Maschinenverleih mit kundenindividueller Abrechnung und steuerlicher </w:t>
      </w:r>
      <w:proofErr w:type="spellStart"/>
      <w:r w:rsidRPr="0465A57A">
        <w:rPr>
          <w:rFonts w:asciiTheme="minorHAnsi" w:eastAsiaTheme="minorEastAsia" w:hAnsiTheme="minorHAnsi" w:cstheme="minorBidi"/>
          <w:bCs/>
          <w:sz w:val="22"/>
          <w:szCs w:val="22"/>
        </w:rPr>
        <w:t>Compliance</w:t>
      </w:r>
      <w:proofErr w:type="spellEnd"/>
    </w:p>
    <w:p w14:paraId="3745DFBA" w14:textId="38AB17B5" w:rsidR="00F177B9" w:rsidRDefault="09738D18" w:rsidP="00D63D64">
      <w:pPr>
        <w:jc w:val="both"/>
        <w:rPr>
          <w:rFonts w:asciiTheme="minorHAnsi" w:eastAsiaTheme="minorEastAsia" w:hAnsiTheme="minorHAnsi" w:cstheme="minorBidi"/>
          <w:color w:val="4472C4" w:themeColor="accent1"/>
          <w:sz w:val="22"/>
          <w:szCs w:val="22"/>
          <w:u w:val="single"/>
        </w:rPr>
      </w:pPr>
      <w:r w:rsidRPr="0A9A122F">
        <w:rPr>
          <w:rFonts w:asciiTheme="minorHAnsi" w:eastAsiaTheme="minorEastAsia" w:hAnsiTheme="minorHAnsi" w:cstheme="minorBidi"/>
          <w:sz w:val="22"/>
          <w:szCs w:val="22"/>
        </w:rPr>
        <w:t xml:space="preserve">Sie sind Mitarbeiter </w:t>
      </w:r>
      <w:r w:rsidR="4C529267" w:rsidRPr="0A9A122F">
        <w:rPr>
          <w:rFonts w:asciiTheme="minorHAnsi" w:eastAsiaTheme="minorEastAsia" w:hAnsiTheme="minorHAnsi" w:cstheme="minorBidi"/>
          <w:sz w:val="22"/>
          <w:szCs w:val="22"/>
        </w:rPr>
        <w:t>eines</w:t>
      </w:r>
      <w:r w:rsidRPr="0A9A122F">
        <w:rPr>
          <w:rFonts w:asciiTheme="minorHAnsi" w:eastAsiaTheme="minorEastAsia" w:hAnsiTheme="minorHAnsi" w:cstheme="minorBidi"/>
          <w:sz w:val="22"/>
          <w:szCs w:val="22"/>
        </w:rPr>
        <w:t xml:space="preserve"> IT-</w:t>
      </w:r>
      <w:proofErr w:type="spellStart"/>
      <w:r w:rsidR="505450C7" w:rsidRPr="0A9A122F">
        <w:rPr>
          <w:rFonts w:asciiTheme="minorHAnsi" w:eastAsiaTheme="minorEastAsia" w:hAnsiTheme="minorHAnsi" w:cstheme="minorBidi"/>
          <w:sz w:val="22"/>
          <w:szCs w:val="22"/>
        </w:rPr>
        <w:t>Consultingunternehmens</w:t>
      </w:r>
      <w:proofErr w:type="spellEnd"/>
      <w:r w:rsidR="505450C7" w:rsidRPr="0A9A122F">
        <w:rPr>
          <w:rFonts w:asciiTheme="minorHAnsi" w:eastAsiaTheme="minorEastAsia" w:hAnsiTheme="minorHAnsi" w:cstheme="minorBidi"/>
          <w:sz w:val="22"/>
          <w:szCs w:val="22"/>
        </w:rPr>
        <w:t xml:space="preserve">, das </w:t>
      </w:r>
      <w:r w:rsidR="5A90D00B" w:rsidRPr="0A9A122F">
        <w:rPr>
          <w:rFonts w:asciiTheme="minorHAnsi" w:eastAsiaTheme="minorEastAsia" w:hAnsiTheme="minorHAnsi" w:cstheme="minorBidi"/>
          <w:sz w:val="22"/>
          <w:szCs w:val="22"/>
        </w:rPr>
        <w:t xml:space="preserve">seinen Kunden </w:t>
      </w:r>
      <w:r w:rsidRPr="0A9A122F">
        <w:rPr>
          <w:rFonts w:asciiTheme="minorHAnsi" w:eastAsiaTheme="minorEastAsia" w:hAnsiTheme="minorHAnsi" w:cstheme="minorBidi"/>
          <w:sz w:val="22"/>
          <w:szCs w:val="22"/>
        </w:rPr>
        <w:t>Service</w:t>
      </w:r>
      <w:r w:rsidR="24C60E90" w:rsidRPr="0A9A122F">
        <w:rPr>
          <w:rFonts w:asciiTheme="minorHAnsi" w:eastAsiaTheme="minorEastAsia" w:hAnsiTheme="minorHAnsi" w:cstheme="minorBidi"/>
          <w:sz w:val="22"/>
          <w:szCs w:val="22"/>
        </w:rPr>
        <w:t xml:space="preserve">dienstleistungen </w:t>
      </w:r>
      <w:r w:rsidR="4D41356A" w:rsidRPr="0A9A122F">
        <w:rPr>
          <w:rFonts w:asciiTheme="minorHAnsi" w:eastAsiaTheme="minorEastAsia" w:hAnsiTheme="minorHAnsi" w:cstheme="minorBidi"/>
          <w:sz w:val="22"/>
          <w:szCs w:val="22"/>
        </w:rPr>
        <w:t>wie Hard- und Software-Installation, Konfiguration und Wartung sowie maßgeschneiderte A</w:t>
      </w:r>
      <w:r w:rsidR="2A8CA6AD" w:rsidRPr="0A9A122F">
        <w:rPr>
          <w:rFonts w:asciiTheme="minorHAnsi" w:eastAsiaTheme="minorEastAsia" w:hAnsiTheme="minorHAnsi" w:cstheme="minorBidi"/>
          <w:sz w:val="22"/>
          <w:szCs w:val="22"/>
        </w:rPr>
        <w:t>nwendungsprogrammierung anbietet.</w:t>
      </w:r>
      <w:r w:rsidR="5B7A2981" w:rsidRPr="5FCDB0C2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77EEEEA8" w14:textId="48FC2E8F" w:rsidR="00F177B9" w:rsidRDefault="09738D18" w:rsidP="00D63D64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6A1D896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BBFAFF6" w14:textId="26C4EADF" w:rsidR="00CA56FE" w:rsidRDefault="274D3B73" w:rsidP="00D63D64">
      <w:pPr>
        <w:spacing w:line="259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71B7A7E">
        <w:rPr>
          <w:rFonts w:asciiTheme="minorHAnsi" w:eastAsiaTheme="minorEastAsia" w:hAnsiTheme="minorHAnsi" w:cstheme="minorBidi"/>
          <w:sz w:val="22"/>
          <w:szCs w:val="22"/>
        </w:rPr>
        <w:t xml:space="preserve">In dieser Funktion ist der </w:t>
      </w:r>
      <w:r w:rsidR="4409D180" w:rsidRPr="371B7A7E">
        <w:rPr>
          <w:rFonts w:asciiTheme="minorHAnsi" w:eastAsiaTheme="minorEastAsia" w:hAnsiTheme="minorHAnsi" w:cstheme="minorBidi"/>
          <w:sz w:val="22"/>
          <w:szCs w:val="22"/>
        </w:rPr>
        <w:t xml:space="preserve">Inhaber eines Maschinenparks </w:t>
      </w:r>
      <w:r w:rsidR="1DD32B1A" w:rsidRPr="371B7A7E">
        <w:rPr>
          <w:rFonts w:asciiTheme="minorHAnsi" w:eastAsiaTheme="minorEastAsia" w:hAnsiTheme="minorHAnsi" w:cstheme="minorBidi"/>
          <w:sz w:val="22"/>
          <w:szCs w:val="22"/>
        </w:rPr>
        <w:t xml:space="preserve">auf sie zugekommen, um seine Kundenabrechnungen </w:t>
      </w:r>
      <w:r w:rsidR="45194644" w:rsidRPr="5FCDB0C2">
        <w:rPr>
          <w:rFonts w:asciiTheme="minorHAnsi" w:eastAsiaTheme="minorEastAsia" w:hAnsiTheme="minorHAnsi" w:cstheme="minorBidi"/>
          <w:sz w:val="22"/>
          <w:szCs w:val="22"/>
        </w:rPr>
        <w:t>für den Verleih</w:t>
      </w:r>
      <w:r w:rsidR="1DD32B1A" w:rsidRPr="5FCDB0C2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272462E2" w:rsidRPr="371B7A7E">
        <w:rPr>
          <w:rFonts w:asciiTheme="minorHAnsi" w:eastAsiaTheme="minorEastAsia" w:hAnsiTheme="minorHAnsi" w:cstheme="minorBidi"/>
          <w:sz w:val="22"/>
          <w:szCs w:val="22"/>
        </w:rPr>
        <w:t xml:space="preserve">mit </w:t>
      </w:r>
      <w:r w:rsidR="1DD32B1A" w:rsidRPr="371B7A7E">
        <w:rPr>
          <w:rFonts w:asciiTheme="minorHAnsi" w:eastAsiaTheme="minorEastAsia" w:hAnsiTheme="minorHAnsi" w:cstheme="minorBidi"/>
          <w:sz w:val="22"/>
          <w:szCs w:val="22"/>
        </w:rPr>
        <w:t xml:space="preserve">bisher Excel </w:t>
      </w:r>
      <w:r w:rsidR="7B666E5E" w:rsidRPr="371B7A7E">
        <w:rPr>
          <w:rFonts w:asciiTheme="minorHAnsi" w:eastAsiaTheme="minorEastAsia" w:hAnsiTheme="minorHAnsi" w:cstheme="minorBidi"/>
          <w:sz w:val="22"/>
          <w:szCs w:val="22"/>
        </w:rPr>
        <w:t>zukünftig durch</w:t>
      </w:r>
      <w:r w:rsidR="1DD32B1A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eine </w:t>
      </w:r>
      <w:r w:rsidR="7F9458A5" w:rsidRPr="371B7A7E">
        <w:rPr>
          <w:rFonts w:asciiTheme="minorHAnsi" w:eastAsiaTheme="minorEastAsia" w:hAnsiTheme="minorHAnsi" w:cstheme="minorBidi"/>
          <w:sz w:val="22"/>
          <w:szCs w:val="22"/>
        </w:rPr>
        <w:t xml:space="preserve">maßgeschneiderte </w:t>
      </w:r>
      <w:r w:rsidR="1DD32B1A" w:rsidRPr="371B7A7E">
        <w:rPr>
          <w:rFonts w:asciiTheme="minorHAnsi" w:eastAsiaTheme="minorEastAsia" w:hAnsiTheme="minorHAnsi" w:cstheme="minorBidi"/>
          <w:sz w:val="22"/>
          <w:szCs w:val="22"/>
        </w:rPr>
        <w:t xml:space="preserve">Anwendung </w:t>
      </w:r>
      <w:r w:rsidR="2595DECA" w:rsidRPr="371B7A7E">
        <w:rPr>
          <w:rFonts w:asciiTheme="minorHAnsi" w:eastAsiaTheme="minorEastAsia" w:hAnsiTheme="minorHAnsi" w:cstheme="minorBidi"/>
          <w:sz w:val="22"/>
          <w:szCs w:val="22"/>
        </w:rPr>
        <w:t>erstellen</w:t>
      </w:r>
      <w:r w:rsidR="3DEF207E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zu lassen.</w:t>
      </w:r>
      <w:r>
        <w:br/>
      </w:r>
      <w:r>
        <w:br/>
      </w:r>
      <w:r w:rsidR="040164BE" w:rsidRPr="5FCDB0C2">
        <w:rPr>
          <w:rFonts w:asciiTheme="minorHAnsi" w:eastAsiaTheme="minorEastAsia" w:hAnsiTheme="minorHAnsi" w:cstheme="minorBidi"/>
          <w:sz w:val="22"/>
          <w:szCs w:val="22"/>
        </w:rPr>
        <w:t>Da</w:t>
      </w:r>
      <w:r w:rsidR="00D9F8BE" w:rsidRPr="5FCDB0C2">
        <w:rPr>
          <w:rFonts w:asciiTheme="minorHAnsi" w:eastAsiaTheme="minorEastAsia" w:hAnsiTheme="minorHAnsi" w:cstheme="minorBidi"/>
          <w:sz w:val="22"/>
          <w:szCs w:val="22"/>
        </w:rPr>
        <w:t>zu</w:t>
      </w:r>
      <w:r w:rsidR="35C64E5E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möchte er </w:t>
      </w:r>
      <w:r w:rsidR="67A1B88B" w:rsidRPr="371B7A7E">
        <w:rPr>
          <w:rFonts w:asciiTheme="minorHAnsi" w:eastAsiaTheme="minorEastAsia" w:hAnsiTheme="minorHAnsi" w:cstheme="minorBidi"/>
          <w:sz w:val="22"/>
          <w:szCs w:val="22"/>
        </w:rPr>
        <w:t xml:space="preserve">nicht </w:t>
      </w:r>
      <w:r w:rsidR="3DEF207E" w:rsidRPr="371B7A7E">
        <w:rPr>
          <w:rFonts w:asciiTheme="minorHAnsi" w:eastAsiaTheme="minorEastAsia" w:hAnsiTheme="minorHAnsi" w:cstheme="minorBidi"/>
          <w:sz w:val="22"/>
          <w:szCs w:val="22"/>
        </w:rPr>
        <w:t xml:space="preserve">nur die Kunden mit ihren individuellen </w:t>
      </w:r>
      <w:r w:rsidR="25981FD2" w:rsidRPr="371B7A7E">
        <w:rPr>
          <w:rFonts w:asciiTheme="minorHAnsi" w:eastAsiaTheme="minorEastAsia" w:hAnsiTheme="minorHAnsi" w:cstheme="minorBidi"/>
          <w:sz w:val="22"/>
          <w:szCs w:val="22"/>
        </w:rPr>
        <w:t>Abrechnungen</w:t>
      </w:r>
      <w:r w:rsidR="5FA84CEC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zu den ausgeliehenen Maschinen</w:t>
      </w:r>
      <w:r w:rsidR="3DEF207E" w:rsidRPr="371B7A7E">
        <w:rPr>
          <w:rFonts w:asciiTheme="minorHAnsi" w:eastAsiaTheme="minorEastAsia" w:hAnsiTheme="minorHAnsi" w:cstheme="minorBidi"/>
          <w:sz w:val="22"/>
          <w:szCs w:val="22"/>
        </w:rPr>
        <w:t xml:space="preserve">, sondern auch die Daten der </w:t>
      </w:r>
      <w:r w:rsidR="4F6A6C1F" w:rsidRPr="371B7A7E">
        <w:rPr>
          <w:rFonts w:asciiTheme="minorHAnsi" w:eastAsiaTheme="minorEastAsia" w:hAnsiTheme="minorHAnsi" w:cstheme="minorBidi"/>
          <w:sz w:val="22"/>
          <w:szCs w:val="22"/>
        </w:rPr>
        <w:t>zu verleihenden Maschinen</w:t>
      </w:r>
      <w:r w:rsidR="0E341415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in</w:t>
      </w:r>
      <w:r w:rsidR="4F6A6C1F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2DEFF998" w:rsidRPr="371B7A7E">
        <w:rPr>
          <w:rFonts w:asciiTheme="minorHAnsi" w:eastAsiaTheme="minorEastAsia" w:hAnsiTheme="minorHAnsi" w:cstheme="minorBidi"/>
          <w:sz w:val="22"/>
          <w:szCs w:val="22"/>
        </w:rPr>
        <w:t xml:space="preserve">der Anwendung verwalten, um daraus </w:t>
      </w:r>
      <w:r w:rsidR="30732263" w:rsidRPr="371B7A7E">
        <w:rPr>
          <w:rFonts w:asciiTheme="minorHAnsi" w:eastAsiaTheme="minorEastAsia" w:hAnsiTheme="minorHAnsi" w:cstheme="minorBidi"/>
          <w:sz w:val="22"/>
          <w:szCs w:val="22"/>
        </w:rPr>
        <w:t>Wartung</w:t>
      </w:r>
      <w:r w:rsidR="7A0C5CCD" w:rsidRPr="371B7A7E">
        <w:rPr>
          <w:rFonts w:asciiTheme="minorHAnsi" w:eastAsiaTheme="minorEastAsia" w:hAnsiTheme="minorHAnsi" w:cstheme="minorBidi"/>
          <w:sz w:val="22"/>
          <w:szCs w:val="22"/>
        </w:rPr>
        <w:t xml:space="preserve">szeiten ablesen bzw. errechnen </w:t>
      </w:r>
      <w:r w:rsidR="58761F34" w:rsidRPr="371B7A7E">
        <w:rPr>
          <w:rFonts w:asciiTheme="minorHAnsi" w:eastAsiaTheme="minorEastAsia" w:hAnsiTheme="minorHAnsi" w:cstheme="minorBidi"/>
          <w:sz w:val="22"/>
          <w:szCs w:val="22"/>
        </w:rPr>
        <w:t xml:space="preserve">(im Sinne von </w:t>
      </w:r>
      <w:proofErr w:type="spellStart"/>
      <w:r w:rsidR="58761F34" w:rsidRPr="371B7A7E">
        <w:rPr>
          <w:rFonts w:asciiTheme="minorHAnsi" w:eastAsiaTheme="minorEastAsia" w:hAnsiTheme="minorHAnsi" w:cstheme="minorBidi"/>
          <w:sz w:val="22"/>
          <w:szCs w:val="22"/>
        </w:rPr>
        <w:t>predictive</w:t>
      </w:r>
      <w:proofErr w:type="spellEnd"/>
      <w:r w:rsidR="58761F34" w:rsidRPr="371B7A7E">
        <w:rPr>
          <w:rFonts w:asciiTheme="minorHAnsi" w:eastAsiaTheme="minorEastAsia" w:hAnsiTheme="minorHAnsi" w:cstheme="minorBidi"/>
          <w:sz w:val="22"/>
          <w:szCs w:val="22"/>
        </w:rPr>
        <w:t xml:space="preserve"> Maintenance</w:t>
      </w:r>
      <w:r w:rsidR="7433179A" w:rsidRPr="7405294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7433179A" w:rsidRPr="2C3549B0">
        <w:rPr>
          <w:rFonts w:asciiTheme="minorHAnsi" w:eastAsiaTheme="minorEastAsia" w:hAnsiTheme="minorHAnsi" w:cstheme="minorBidi"/>
          <w:sz w:val="22"/>
          <w:szCs w:val="22"/>
        </w:rPr>
        <w:t>für DP</w:t>
      </w:r>
      <w:r w:rsidR="58761F34" w:rsidRPr="371B7A7E">
        <w:rPr>
          <w:rFonts w:asciiTheme="minorHAnsi" w:eastAsiaTheme="minorEastAsia" w:hAnsiTheme="minorHAnsi" w:cstheme="minorBidi"/>
          <w:sz w:val="22"/>
          <w:szCs w:val="22"/>
        </w:rPr>
        <w:t xml:space="preserve">) </w:t>
      </w:r>
      <w:r w:rsidR="7A0C5CCD" w:rsidRPr="371B7A7E">
        <w:rPr>
          <w:rFonts w:asciiTheme="minorHAnsi" w:eastAsiaTheme="minorEastAsia" w:hAnsiTheme="minorHAnsi" w:cstheme="minorBidi"/>
          <w:sz w:val="22"/>
          <w:szCs w:val="22"/>
        </w:rPr>
        <w:t>zu können.</w:t>
      </w:r>
    </w:p>
    <w:p w14:paraId="2C343FDE" w14:textId="22DCB6A9" w:rsidR="00CA56FE" w:rsidRDefault="00CA56FE" w:rsidP="00D63D64">
      <w:pPr>
        <w:spacing w:line="259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</w:p>
    <w:p w14:paraId="00EB532C" w14:textId="31141040" w:rsidR="00CA56FE" w:rsidRDefault="70F88972" w:rsidP="00D63D64">
      <w:pPr>
        <w:spacing w:line="300" w:lineRule="auto"/>
        <w:jc w:val="both"/>
      </w:pPr>
      <w:r w:rsidRPr="5FCDB0C2">
        <w:rPr>
          <w:rFonts w:ascii="Segoe UI" w:eastAsia="Segoe UI" w:hAnsi="Segoe UI" w:cs="Segoe UI"/>
          <w:sz w:val="21"/>
          <w:szCs w:val="21"/>
        </w:rPr>
        <w:t>Darüber hinaus beabsichtigt der Inhaber, einen Online-Shop für Verbrauchsmaterialien zu den vermieteten Maschinen einzurichten (SKM/DKM).</w:t>
      </w:r>
    </w:p>
    <w:p w14:paraId="5BAAA5C4" w14:textId="1402335F" w:rsidR="00CA56FE" w:rsidRDefault="00CA56FE" w:rsidP="00D63D64">
      <w:pPr>
        <w:spacing w:line="300" w:lineRule="auto"/>
        <w:jc w:val="both"/>
        <w:rPr>
          <w:rFonts w:ascii="Segoe UI" w:eastAsia="Segoe UI" w:hAnsi="Segoe UI" w:cs="Segoe UI"/>
          <w:sz w:val="21"/>
          <w:szCs w:val="21"/>
        </w:rPr>
      </w:pPr>
    </w:p>
    <w:p w14:paraId="06230014" w14:textId="77777777" w:rsidR="00D63D64" w:rsidRDefault="70F88972" w:rsidP="00D63D64">
      <w:pPr>
        <w:spacing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FCDB0C2">
        <w:rPr>
          <w:rFonts w:ascii="Segoe UI" w:eastAsia="Segoe UI" w:hAnsi="Segoe UI" w:cs="Segoe UI"/>
          <w:sz w:val="21"/>
          <w:szCs w:val="21"/>
        </w:rPr>
        <w:t>Sowohl der Maschinenverleih als auch der Online-Shop sollen anschließend durch ein geeignetes Marketingkonzept gezielt gefördert werden</w:t>
      </w:r>
      <w:r w:rsidR="58F76B9E" w:rsidRPr="5FCDB0C2">
        <w:rPr>
          <w:rFonts w:ascii="Segoe UI" w:eastAsia="Segoe UI" w:hAnsi="Segoe UI" w:cs="Segoe UI"/>
          <w:sz w:val="21"/>
          <w:szCs w:val="21"/>
        </w:rPr>
        <w:t xml:space="preserve"> (SKM/DKM</w:t>
      </w:r>
      <w:r w:rsidR="11A632EC" w:rsidRPr="5FCDB0C2">
        <w:rPr>
          <w:rFonts w:ascii="Segoe UI" w:eastAsia="Segoe UI" w:hAnsi="Segoe UI" w:cs="Segoe UI"/>
          <w:sz w:val="21"/>
          <w:szCs w:val="21"/>
        </w:rPr>
        <w:t>).</w:t>
      </w:r>
    </w:p>
    <w:p w14:paraId="16C3F6B1" w14:textId="07C6A1D0" w:rsidR="00CA56FE" w:rsidRPr="00D63D64" w:rsidRDefault="00CA56FE" w:rsidP="00D63D64">
      <w:pPr>
        <w:spacing w:line="300" w:lineRule="auto"/>
        <w:jc w:val="both"/>
        <w:rPr>
          <w:rFonts w:ascii="Segoe UI" w:eastAsia="Segoe UI" w:hAnsi="Segoe UI" w:cs="Segoe UI"/>
          <w:sz w:val="21"/>
          <w:szCs w:val="21"/>
        </w:rPr>
      </w:pPr>
    </w:p>
    <w:p w14:paraId="59A9041A" w14:textId="63D0C1FD" w:rsidR="547B158D" w:rsidRDefault="547B158D" w:rsidP="0465A57A">
      <w:pPr>
        <w:spacing w:line="259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870950">
        <w:rPr>
          <w:rFonts w:asciiTheme="minorHAnsi" w:eastAsiaTheme="minorEastAsia" w:hAnsiTheme="minorHAnsi" w:cstheme="minorBidi"/>
          <w:b/>
          <w:bCs/>
          <w:sz w:val="22"/>
          <w:szCs w:val="22"/>
        </w:rPr>
        <w:t>Projektziele</w:t>
      </w:r>
      <w:r w:rsidRPr="0465A57A">
        <w:rPr>
          <w:rFonts w:asciiTheme="minorHAnsi" w:eastAsiaTheme="minorEastAsia" w:hAnsiTheme="minorHAnsi" w:cstheme="minorBidi"/>
          <w:sz w:val="22"/>
          <w:szCs w:val="22"/>
        </w:rPr>
        <w:t xml:space="preserve"> im Detail sind:</w:t>
      </w:r>
    </w:p>
    <w:p w14:paraId="3418EEB9" w14:textId="06801A9F" w:rsidR="7E162B14" w:rsidRDefault="7E162B14" w:rsidP="00DF3B63">
      <w:pPr>
        <w:pStyle w:val="ListParagraph"/>
        <w:numPr>
          <w:ilvl w:val="0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 xml:space="preserve">Aufbau einer Systemarchitektur für die </w:t>
      </w:r>
      <w:r w:rsidR="594A955E" w:rsidRPr="5FCDB0C2">
        <w:rPr>
          <w:rFonts w:asciiTheme="minorHAnsi" w:eastAsiaTheme="minorEastAsia" w:hAnsiTheme="minorHAnsi" w:cstheme="minorBidi"/>
          <w:sz w:val="22"/>
          <w:szCs w:val="22"/>
        </w:rPr>
        <w:t xml:space="preserve">zu erstellende </w:t>
      </w:r>
      <w:r w:rsidRPr="5FCDB0C2">
        <w:rPr>
          <w:rFonts w:asciiTheme="minorHAnsi" w:eastAsiaTheme="minorEastAsia" w:hAnsiTheme="minorHAnsi" w:cstheme="minorBidi"/>
          <w:sz w:val="22"/>
          <w:szCs w:val="22"/>
        </w:rPr>
        <w:t>Anwendung auf einer bereitgestellten VM</w:t>
      </w:r>
      <w:r w:rsidR="00CF8B2C" w:rsidRPr="5FCDB0C2">
        <w:rPr>
          <w:rFonts w:asciiTheme="minorHAnsi" w:eastAsiaTheme="minorEastAsia" w:hAnsiTheme="minorHAnsi" w:cstheme="minorBidi"/>
          <w:sz w:val="22"/>
          <w:szCs w:val="22"/>
        </w:rPr>
        <w:t>.</w:t>
      </w:r>
      <w:r w:rsidRPr="5FCDB0C2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26FB7330" w14:textId="76A312D7" w:rsidR="09333665" w:rsidRDefault="09333665" w:rsidP="005A33E7">
      <w:pPr>
        <w:pStyle w:val="ListParagraph"/>
        <w:numPr>
          <w:ilvl w:val="1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CA5DF3">
        <w:rPr>
          <w:rFonts w:asciiTheme="minorHAnsi" w:eastAsiaTheme="minorEastAsia" w:hAnsiTheme="minorHAnsi" w:cstheme="minorBidi"/>
          <w:sz w:val="22"/>
          <w:szCs w:val="22"/>
        </w:rPr>
        <w:t xml:space="preserve">Dokumentation der Architektur </w:t>
      </w:r>
      <w:r w:rsidR="1CFF54AC" w:rsidRPr="16CA5DF3">
        <w:rPr>
          <w:rFonts w:asciiTheme="minorHAnsi" w:eastAsiaTheme="minorEastAsia" w:hAnsiTheme="minorHAnsi" w:cstheme="minorBidi"/>
          <w:sz w:val="22"/>
          <w:szCs w:val="22"/>
        </w:rPr>
        <w:t>über UML Diagramme</w:t>
      </w:r>
    </w:p>
    <w:p w14:paraId="302F1693" w14:textId="62CA230A" w:rsidR="0FBAF2B8" w:rsidRDefault="0540B22E" w:rsidP="005A33E7">
      <w:pPr>
        <w:pStyle w:val="ListParagraph"/>
        <w:numPr>
          <w:ilvl w:val="1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DAB29EA">
        <w:rPr>
          <w:rFonts w:asciiTheme="minorHAnsi" w:eastAsiaTheme="minorEastAsia" w:hAnsiTheme="minorHAnsi" w:cstheme="minorBidi"/>
          <w:sz w:val="22"/>
          <w:szCs w:val="22"/>
        </w:rPr>
        <w:t xml:space="preserve">VM, </w:t>
      </w:r>
      <w:r w:rsidR="0FBAF2B8" w:rsidRPr="3DAB29EA">
        <w:rPr>
          <w:rFonts w:asciiTheme="minorHAnsi" w:eastAsiaTheme="minorEastAsia" w:hAnsiTheme="minorHAnsi" w:cstheme="minorBidi"/>
          <w:sz w:val="22"/>
          <w:szCs w:val="22"/>
        </w:rPr>
        <w:t>Server</w:t>
      </w:r>
      <w:r w:rsidR="0FBAF2B8" w:rsidRPr="16CA5DF3">
        <w:rPr>
          <w:rFonts w:asciiTheme="minorHAnsi" w:eastAsiaTheme="minorEastAsia" w:hAnsiTheme="minorHAnsi" w:cstheme="minorBidi"/>
          <w:sz w:val="22"/>
          <w:szCs w:val="22"/>
        </w:rPr>
        <w:t xml:space="preserve"> und Anwendungen sind nach Basisabsicherung gemäß IT-Grundschutz abzusichern</w:t>
      </w:r>
    </w:p>
    <w:p w14:paraId="79AE5EF8" w14:textId="449534B3" w:rsidR="00181882" w:rsidRDefault="00C01847" w:rsidP="00DF3B63">
      <w:pPr>
        <w:pStyle w:val="ListParagraph"/>
        <w:numPr>
          <w:ilvl w:val="0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Entwicklung und Implementierung </w:t>
      </w:r>
      <w:r w:rsidR="547B158D" w:rsidRPr="0465A57A">
        <w:rPr>
          <w:rFonts w:asciiTheme="minorHAnsi" w:eastAsiaTheme="minorEastAsia" w:hAnsiTheme="minorHAnsi" w:cstheme="minorBidi"/>
          <w:sz w:val="22"/>
          <w:szCs w:val="22"/>
        </w:rPr>
        <w:t xml:space="preserve">eines sicheren </w:t>
      </w:r>
      <w:r w:rsidR="00FC630A">
        <w:rPr>
          <w:rFonts w:asciiTheme="minorHAnsi" w:eastAsiaTheme="minorEastAsia" w:hAnsiTheme="minorHAnsi" w:cstheme="minorBidi"/>
          <w:sz w:val="22"/>
          <w:szCs w:val="22"/>
        </w:rPr>
        <w:t xml:space="preserve">barrierefreien </w:t>
      </w:r>
      <w:r w:rsidR="547B158D" w:rsidRPr="0465A57A">
        <w:rPr>
          <w:rFonts w:asciiTheme="minorHAnsi" w:eastAsiaTheme="minorEastAsia" w:hAnsiTheme="minorHAnsi" w:cstheme="minorBidi"/>
          <w:sz w:val="22"/>
          <w:szCs w:val="22"/>
        </w:rPr>
        <w:t xml:space="preserve">Webportals, über das </w:t>
      </w:r>
    </w:p>
    <w:p w14:paraId="582D6350" w14:textId="2036C9C0" w:rsidR="547B158D" w:rsidRDefault="547B158D" w:rsidP="00CA03AB">
      <w:pPr>
        <w:pStyle w:val="ListParagraph"/>
        <w:numPr>
          <w:ilvl w:val="1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465A57A">
        <w:rPr>
          <w:rFonts w:asciiTheme="minorHAnsi" w:eastAsiaTheme="minorEastAsia" w:hAnsiTheme="minorHAnsi" w:cstheme="minorBidi"/>
          <w:sz w:val="22"/>
          <w:szCs w:val="22"/>
        </w:rPr>
        <w:t>Kunden Maschinen suchen, auswählen, reservieren und buchen können</w:t>
      </w:r>
    </w:p>
    <w:p w14:paraId="658B2339" w14:textId="58B28187" w:rsidR="00B4182C" w:rsidRPr="00585095" w:rsidRDefault="00B4182C" w:rsidP="00585095">
      <w:pPr>
        <w:pStyle w:val="ListParagraph"/>
        <w:numPr>
          <w:ilvl w:val="1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585095">
        <w:rPr>
          <w:rFonts w:asciiTheme="minorHAnsi" w:eastAsiaTheme="minorEastAsia" w:hAnsiTheme="minorHAnsi" w:cstheme="minorBidi"/>
          <w:sz w:val="22"/>
          <w:szCs w:val="22"/>
        </w:rPr>
        <w:t>Kundendaten, Maschinenkatalog, wartungsrelevanten Maschinenteilen (DP), Bestellhistorie, Lieferstatus und Garantieinformationen</w:t>
      </w:r>
      <w:r w:rsidR="000770B7">
        <w:rPr>
          <w:rFonts w:asciiTheme="minorHAnsi" w:eastAsiaTheme="minorEastAsia" w:hAnsiTheme="minorHAnsi" w:cstheme="minorBidi"/>
          <w:sz w:val="22"/>
          <w:szCs w:val="22"/>
        </w:rPr>
        <w:t xml:space="preserve"> verwaltet werden können</w:t>
      </w:r>
      <w:r w:rsidRPr="00585095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431286A1" w14:textId="4189957A" w:rsidR="00FA12CF" w:rsidRPr="00FA12CF" w:rsidRDefault="00FA12CF" w:rsidP="00FA12CF">
      <w:pPr>
        <w:spacing w:after="120"/>
        <w:ind w:left="108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Das User-Interface muss dabei gemäß</w:t>
      </w:r>
      <w:r w:rsidR="006D3773">
        <w:rPr>
          <w:rFonts w:asciiTheme="minorHAnsi" w:eastAsiaTheme="minorEastAsia" w:hAnsiTheme="minorHAnsi" w:cstheme="minorBidi"/>
          <w:sz w:val="22"/>
          <w:szCs w:val="22"/>
        </w:rPr>
        <w:t xml:space="preserve"> ISO 9241-konform gestaltet sein.</w:t>
      </w:r>
    </w:p>
    <w:p w14:paraId="0ACD3F54" w14:textId="0FD74513" w:rsidR="547B158D" w:rsidRDefault="547B158D" w:rsidP="00DF3B63">
      <w:pPr>
        <w:pStyle w:val="ListParagraph"/>
        <w:numPr>
          <w:ilvl w:val="0"/>
          <w:numId w:val="42"/>
        </w:numPr>
        <w:spacing w:after="12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465A57A">
        <w:rPr>
          <w:rFonts w:asciiTheme="minorHAnsi" w:eastAsiaTheme="minorEastAsia" w:hAnsiTheme="minorHAnsi" w:cstheme="minorBidi"/>
          <w:sz w:val="22"/>
          <w:szCs w:val="22"/>
        </w:rPr>
        <w:t xml:space="preserve">Vollständige </w:t>
      </w:r>
      <w:r w:rsidR="009B0F51">
        <w:rPr>
          <w:rFonts w:asciiTheme="minorHAnsi" w:eastAsiaTheme="minorEastAsia" w:hAnsiTheme="minorHAnsi" w:cstheme="minorBidi"/>
          <w:sz w:val="22"/>
          <w:szCs w:val="22"/>
        </w:rPr>
        <w:t xml:space="preserve">digitale </w:t>
      </w:r>
      <w:r w:rsidR="7B827EEA" w:rsidRPr="0465A57A">
        <w:rPr>
          <w:rFonts w:asciiTheme="minorHAnsi" w:eastAsiaTheme="minorEastAsia" w:hAnsiTheme="minorHAnsi" w:cstheme="minorBidi"/>
          <w:sz w:val="22"/>
          <w:szCs w:val="22"/>
        </w:rPr>
        <w:t>Kundena</w:t>
      </w:r>
      <w:r w:rsidRPr="0465A57A">
        <w:rPr>
          <w:rFonts w:asciiTheme="minorHAnsi" w:eastAsiaTheme="minorEastAsia" w:hAnsiTheme="minorHAnsi" w:cstheme="minorBidi"/>
          <w:sz w:val="22"/>
          <w:szCs w:val="22"/>
        </w:rPr>
        <w:t>brechnung mit Umsatzsteuer, Rechnungsstellung, Zahlungsabwicklung, Buchhaltungsschnittstellen und Audit-Logs.</w:t>
      </w:r>
    </w:p>
    <w:p w14:paraId="01AD6F12" w14:textId="03DB7E62" w:rsidR="547B158D" w:rsidRDefault="547B158D" w:rsidP="16CA5DF3">
      <w:pPr>
        <w:pStyle w:val="ListParagraph"/>
        <w:numPr>
          <w:ilvl w:val="0"/>
          <w:numId w:val="42"/>
        </w:numPr>
        <w:jc w:val="both"/>
        <w:rPr>
          <w:rFonts w:asciiTheme="minorHAnsi" w:eastAsiaTheme="minorEastAsia" w:hAnsiTheme="minorHAnsi" w:cstheme="minorBidi"/>
          <w:sz w:val="22"/>
          <w:szCs w:val="22"/>
        </w:rPr>
      </w:pPr>
      <w:proofErr w:type="spellStart"/>
      <w:r w:rsidRPr="60DF0EE4">
        <w:rPr>
          <w:rFonts w:asciiTheme="minorHAnsi" w:eastAsiaTheme="minorEastAsia" w:hAnsiTheme="minorHAnsi" w:cstheme="minorBidi"/>
          <w:sz w:val="22"/>
          <w:szCs w:val="22"/>
        </w:rPr>
        <w:t>compliance-konforme</w:t>
      </w:r>
      <w:proofErr w:type="spellEnd"/>
      <w:r w:rsidRPr="60DF0EE4">
        <w:rPr>
          <w:rFonts w:asciiTheme="minorHAnsi" w:eastAsiaTheme="minorEastAsia" w:hAnsiTheme="minorHAnsi" w:cstheme="minorBidi"/>
          <w:sz w:val="22"/>
          <w:szCs w:val="22"/>
        </w:rPr>
        <w:t xml:space="preserve"> Datenerfassung, Zugriffskontrollen und Audit-Trails gemäß relevanter Steuervorgaben (z.B. UStG, GoBD).</w:t>
      </w:r>
    </w:p>
    <w:p w14:paraId="708616D1" w14:textId="1352496F" w:rsidR="7A5CF187" w:rsidRDefault="7A5CF187" w:rsidP="00DF3B63">
      <w:pPr>
        <w:pStyle w:val="ListParagraph"/>
        <w:numPr>
          <w:ilvl w:val="0"/>
          <w:numId w:val="42"/>
        </w:numPr>
        <w:spacing w:line="259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Aufbau eines Onlin</w:t>
      </w:r>
      <w:r w:rsidR="69A65038" w:rsidRPr="5FCDB0C2">
        <w:rPr>
          <w:rFonts w:asciiTheme="minorHAnsi" w:eastAsiaTheme="minorEastAsia" w:hAnsiTheme="minorHAnsi" w:cstheme="minorBidi"/>
          <w:sz w:val="22"/>
          <w:szCs w:val="22"/>
        </w:rPr>
        <w:t>e</w:t>
      </w:r>
      <w:r w:rsidRPr="5FCDB0C2">
        <w:rPr>
          <w:rFonts w:asciiTheme="minorHAnsi" w:eastAsiaTheme="minorEastAsia" w:hAnsiTheme="minorHAnsi" w:cstheme="minorBidi"/>
          <w:sz w:val="22"/>
          <w:szCs w:val="22"/>
        </w:rPr>
        <w:t>shops (DKM/</w:t>
      </w:r>
      <w:r w:rsidR="0CC52717" w:rsidRPr="5FCDB0C2">
        <w:rPr>
          <w:rFonts w:asciiTheme="minorHAnsi" w:eastAsiaTheme="minorEastAsia" w:hAnsiTheme="minorHAnsi" w:cstheme="minorBidi"/>
          <w:sz w:val="22"/>
          <w:szCs w:val="22"/>
        </w:rPr>
        <w:t>SK</w:t>
      </w:r>
      <w:r w:rsidRPr="5FCDB0C2">
        <w:rPr>
          <w:rFonts w:asciiTheme="minorHAnsi" w:eastAsiaTheme="minorEastAsia" w:hAnsiTheme="minorHAnsi" w:cstheme="minorBidi"/>
          <w:sz w:val="22"/>
          <w:szCs w:val="22"/>
        </w:rPr>
        <w:t>M)</w:t>
      </w:r>
      <w:r w:rsidR="53027AAF" w:rsidRPr="5FCDB0C2">
        <w:rPr>
          <w:rFonts w:asciiTheme="minorHAnsi" w:eastAsiaTheme="minorEastAsia" w:hAnsiTheme="minorHAnsi" w:cstheme="minorBidi"/>
          <w:sz w:val="22"/>
          <w:szCs w:val="22"/>
        </w:rPr>
        <w:t xml:space="preserve"> über den die Kunden Verbrauchsmitt</w:t>
      </w:r>
      <w:r w:rsidR="6602A0B4" w:rsidRPr="5FCDB0C2">
        <w:rPr>
          <w:rFonts w:asciiTheme="minorHAnsi" w:eastAsiaTheme="minorEastAsia" w:hAnsiTheme="minorHAnsi" w:cstheme="minorBidi"/>
          <w:sz w:val="22"/>
          <w:szCs w:val="22"/>
        </w:rPr>
        <w:t xml:space="preserve">el für die gebuchten Maschinen auswählen und </w:t>
      </w:r>
      <w:r w:rsidR="54AA648E" w:rsidRPr="0D598070">
        <w:rPr>
          <w:rFonts w:asciiTheme="minorHAnsi" w:eastAsiaTheme="minorEastAsia" w:hAnsiTheme="minorHAnsi" w:cstheme="minorBidi"/>
          <w:sz w:val="22"/>
          <w:szCs w:val="22"/>
        </w:rPr>
        <w:t>erwerb</w:t>
      </w:r>
      <w:r w:rsidR="6602A0B4" w:rsidRPr="0D598070">
        <w:rPr>
          <w:rFonts w:asciiTheme="minorHAnsi" w:eastAsiaTheme="minorEastAsia" w:hAnsiTheme="minorHAnsi" w:cstheme="minorBidi"/>
          <w:sz w:val="22"/>
          <w:szCs w:val="22"/>
        </w:rPr>
        <w:t>en</w:t>
      </w:r>
      <w:r w:rsidR="67C254A8" w:rsidRPr="5FCDB0C2">
        <w:rPr>
          <w:rFonts w:asciiTheme="minorHAnsi" w:eastAsiaTheme="minorEastAsia" w:hAnsiTheme="minorHAnsi" w:cstheme="minorBidi"/>
          <w:sz w:val="22"/>
          <w:szCs w:val="22"/>
        </w:rPr>
        <w:t xml:space="preserve"> k</w:t>
      </w:r>
      <w:r w:rsidR="022AF8D8" w:rsidRPr="5FCDB0C2">
        <w:rPr>
          <w:rFonts w:asciiTheme="minorHAnsi" w:eastAsiaTheme="minorEastAsia" w:hAnsiTheme="minorHAnsi" w:cstheme="minorBidi"/>
          <w:sz w:val="22"/>
          <w:szCs w:val="22"/>
        </w:rPr>
        <w:t>önnen</w:t>
      </w:r>
      <w:r w:rsidR="6602A0B4" w:rsidRPr="5FCDB0C2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30CAD372" w14:textId="772177D1" w:rsidR="052DEDC8" w:rsidRDefault="052DEDC8" w:rsidP="0D598070">
      <w:pPr>
        <w:pStyle w:val="ListParagraph"/>
        <w:numPr>
          <w:ilvl w:val="0"/>
          <w:numId w:val="44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Entwicklung und Implementierung eines benutzerfreundlichen Online-Shops für Verbrauchsmaterialien der Maschinen</w:t>
      </w:r>
      <w:r w:rsidR="71EB0DED" w:rsidRPr="24E8AF40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C46C8A8" w14:textId="580659AE" w:rsidR="052DEDC8" w:rsidRDefault="052DEDC8" w:rsidP="0D598070">
      <w:pPr>
        <w:pStyle w:val="ListParagraph"/>
        <w:numPr>
          <w:ilvl w:val="0"/>
          <w:numId w:val="44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Verknüpfung des Online-Shops mit der Kunden- und Maschinenverwaltung zur Nutzung vorhandener Daten</w:t>
      </w:r>
      <w:r w:rsidR="0E275751" w:rsidRPr="30CAEB37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78F4CDB3" w14:textId="53808609" w:rsidR="052DEDC8" w:rsidRDefault="052DEDC8" w:rsidP="0D598070">
      <w:pPr>
        <w:pStyle w:val="ListParagraph"/>
        <w:numPr>
          <w:ilvl w:val="0"/>
          <w:numId w:val="44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Digitale Abwicklung von Bestellungen, Rechnungen und Zahlungsprozessen</w:t>
      </w:r>
      <w:r w:rsidR="57717FC1" w:rsidRPr="6677298E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1B3201B5" w14:textId="39053320" w:rsidR="052DEDC8" w:rsidRDefault="052DEDC8" w:rsidP="0D598070">
      <w:pPr>
        <w:pStyle w:val="ListParagraph"/>
        <w:numPr>
          <w:ilvl w:val="0"/>
          <w:numId w:val="44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 xml:space="preserve">Einfache Navigation, transparente Produktdarstellung und unkomplizierter </w:t>
      </w:r>
      <w:r w:rsidRPr="125FF7DF">
        <w:rPr>
          <w:rFonts w:asciiTheme="minorHAnsi" w:eastAsiaTheme="minorEastAsia" w:hAnsiTheme="minorHAnsi" w:cstheme="minorBidi"/>
          <w:sz w:val="22"/>
          <w:szCs w:val="22"/>
        </w:rPr>
        <w:t>Bestell</w:t>
      </w:r>
      <w:r w:rsidR="18743519" w:rsidRPr="125FF7DF">
        <w:rPr>
          <w:rFonts w:asciiTheme="minorHAnsi" w:eastAsiaTheme="minorEastAsia" w:hAnsiTheme="minorHAnsi" w:cstheme="minorBidi"/>
          <w:sz w:val="22"/>
          <w:szCs w:val="22"/>
        </w:rPr>
        <w:t>-</w:t>
      </w:r>
      <w:r w:rsidR="18743519" w:rsidRPr="7790219B">
        <w:rPr>
          <w:rFonts w:asciiTheme="minorHAnsi" w:eastAsiaTheme="minorEastAsia" w:hAnsiTheme="minorHAnsi" w:cstheme="minorBidi"/>
          <w:sz w:val="22"/>
          <w:szCs w:val="22"/>
        </w:rPr>
        <w:t xml:space="preserve"> und Bezahl</w:t>
      </w:r>
      <w:r w:rsidRPr="7790219B">
        <w:rPr>
          <w:rFonts w:asciiTheme="minorHAnsi" w:eastAsiaTheme="minorEastAsia" w:hAnsiTheme="minorHAnsi" w:cstheme="minorBidi"/>
          <w:sz w:val="22"/>
          <w:szCs w:val="22"/>
        </w:rPr>
        <w:t>prozess</w:t>
      </w:r>
      <w:r w:rsidR="2AA2A438" w:rsidRPr="23B42C1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17650374" w14:textId="6E46429D" w:rsidR="5FCDB0C2" w:rsidRDefault="052DEDC8" w:rsidP="0D598070">
      <w:pPr>
        <w:pStyle w:val="ListParagraph"/>
        <w:numPr>
          <w:ilvl w:val="0"/>
          <w:numId w:val="44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Umsetzung der gesetzlichen Anforderungen (z. B. DSGVO) und Schutz sensibler Kundendaten</w:t>
      </w:r>
      <w:r w:rsidR="74D6C69F" w:rsidRPr="71CE87EA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64DB61A9" w14:textId="342C9659" w:rsidR="5FCDB0C2" w:rsidRDefault="5FCDB0C2">
      <w:r>
        <w:br w:type="page"/>
      </w:r>
    </w:p>
    <w:p w14:paraId="59FAC60E" w14:textId="5A8404ED" w:rsidR="5FCDB0C2" w:rsidRDefault="5FCDB0C2" w:rsidP="5FCDB0C2">
      <w:pPr>
        <w:spacing w:line="259" w:lineRule="auto"/>
        <w:ind w:left="708"/>
        <w:jc w:val="both"/>
        <w:rPr>
          <w:rFonts w:asciiTheme="minorHAnsi" w:eastAsiaTheme="minorEastAsia" w:hAnsiTheme="minorHAnsi" w:cstheme="minorBidi"/>
          <w:sz w:val="22"/>
          <w:szCs w:val="22"/>
        </w:rPr>
      </w:pPr>
    </w:p>
    <w:p w14:paraId="0A072CA6" w14:textId="477B41CA" w:rsidR="6C2CD329" w:rsidRDefault="6C2CD329" w:rsidP="00DF3B63">
      <w:pPr>
        <w:pStyle w:val="ListParagraph"/>
        <w:numPr>
          <w:ilvl w:val="0"/>
          <w:numId w:val="42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Erstellung eines Marketingkonzeptes</w:t>
      </w:r>
      <w:r w:rsidR="301205C0" w:rsidRPr="5FCDB0C2">
        <w:rPr>
          <w:rFonts w:asciiTheme="minorHAnsi" w:eastAsiaTheme="minorEastAsia" w:hAnsiTheme="minorHAnsi" w:cstheme="minorBidi"/>
          <w:sz w:val="22"/>
          <w:szCs w:val="22"/>
        </w:rPr>
        <w:t xml:space="preserve"> (</w:t>
      </w:r>
      <w:r w:rsidR="3041D0E3" w:rsidRPr="5FCDB0C2">
        <w:rPr>
          <w:rFonts w:asciiTheme="minorHAnsi" w:eastAsiaTheme="minorEastAsia" w:hAnsiTheme="minorHAnsi" w:cstheme="minorBidi"/>
          <w:sz w:val="22"/>
          <w:szCs w:val="22"/>
        </w:rPr>
        <w:t>DKM/SKM).</w:t>
      </w:r>
    </w:p>
    <w:p w14:paraId="1B0F1942" w14:textId="21344C0A" w:rsidR="6C2CD329" w:rsidRDefault="6C2CD329" w:rsidP="0D598070">
      <w:pPr>
        <w:pStyle w:val="ListParagraph"/>
        <w:numPr>
          <w:ilvl w:val="0"/>
          <w:numId w:val="43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Erhöhung der Sichtbarkeit des Maschinenverleihs und des Online-Shops durch gezielte Marketingmaßnahmen</w:t>
      </w:r>
      <w:r w:rsidR="452BB16E" w:rsidRPr="5FCDB0C2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6F2CB748" w14:textId="4B451F19" w:rsidR="6C2CD329" w:rsidRDefault="6C2CD329" w:rsidP="0D598070">
      <w:pPr>
        <w:pStyle w:val="ListParagraph"/>
        <w:numPr>
          <w:ilvl w:val="0"/>
          <w:numId w:val="43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Ansprache neuer Zielgruppen über digitale Kanäle (z. B. Website, Social Media, Suchmaschinenmarketing)</w:t>
      </w:r>
      <w:r w:rsidR="7B909326" w:rsidRPr="5FCDB0C2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13AFA4B9" w14:textId="3A6C8F64" w:rsidR="6C2CD329" w:rsidRDefault="6C2CD329" w:rsidP="0D598070">
      <w:pPr>
        <w:pStyle w:val="ListParagraph"/>
        <w:numPr>
          <w:ilvl w:val="0"/>
          <w:numId w:val="43"/>
        </w:num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Aufbau langfristiger Kundenbeziehungen durch gezielte Maßnahmen (z. B. Newsletter, Rabattaktionen, Serviceangebote)</w:t>
      </w:r>
      <w:r w:rsidR="2A918FE4" w:rsidRPr="5FCDB0C2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5C61A041" w14:textId="08E852FB" w:rsidR="5FCDB0C2" w:rsidRDefault="5FCDB0C2" w:rsidP="00870950">
      <w:pPr>
        <w:spacing w:line="300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59253FE" w14:textId="42DB8B4D" w:rsidR="00CA56FE" w:rsidRPr="00870950" w:rsidRDefault="00CB3D5B" w:rsidP="5FCDB0C2">
      <w:pPr>
        <w:spacing w:line="300" w:lineRule="auto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870950">
        <w:rPr>
          <w:rFonts w:asciiTheme="minorHAnsi" w:eastAsiaTheme="minorEastAsia" w:hAnsiTheme="minorHAnsi" w:cstheme="minorBidi"/>
          <w:b/>
          <w:bCs/>
          <w:sz w:val="22"/>
          <w:szCs w:val="22"/>
        </w:rPr>
        <w:t>Rahmen</w:t>
      </w:r>
      <w:r w:rsidR="004F5A72" w:rsidRPr="00870950">
        <w:rPr>
          <w:rFonts w:asciiTheme="minorHAnsi" w:eastAsiaTheme="minorEastAsia" w:hAnsiTheme="minorHAnsi" w:cstheme="minorBidi"/>
          <w:b/>
          <w:bCs/>
          <w:sz w:val="22"/>
          <w:szCs w:val="22"/>
        </w:rPr>
        <w:t>beding</w:t>
      </w:r>
      <w:r w:rsidR="00CA56FE" w:rsidRPr="00870950">
        <w:rPr>
          <w:rFonts w:asciiTheme="minorHAnsi" w:eastAsiaTheme="minorEastAsia" w:hAnsiTheme="minorHAnsi" w:cstheme="minorBidi"/>
          <w:b/>
          <w:bCs/>
          <w:sz w:val="22"/>
          <w:szCs w:val="22"/>
        </w:rPr>
        <w:t>ungen</w:t>
      </w:r>
    </w:p>
    <w:p w14:paraId="172D84FD" w14:textId="10596439" w:rsidR="00CA56FE" w:rsidRPr="001B20B7" w:rsidRDefault="00CA56FE" w:rsidP="00CA56FE">
      <w:pPr>
        <w:spacing w:before="100" w:beforeAutospacing="1" w:after="100" w:afterAutospacing="1"/>
        <w:jc w:val="both"/>
        <w:textAlignment w:val="baseline"/>
        <w:rPr>
          <w:rFonts w:asciiTheme="minorHAnsi" w:hAnsiTheme="minorHAnsi" w:cstheme="minorBidi"/>
          <w:sz w:val="22"/>
          <w:szCs w:val="22"/>
        </w:rPr>
      </w:pPr>
      <w:r w:rsidRPr="5FCDB0C2">
        <w:rPr>
          <w:rFonts w:asciiTheme="minorHAnsi" w:eastAsiaTheme="minorEastAsia" w:hAnsiTheme="minorHAnsi" w:cstheme="minorBidi"/>
          <w:sz w:val="22"/>
          <w:szCs w:val="22"/>
        </w:rPr>
        <w:t>Die Technologie zum Umsetzen der Anforderungen ist grundsätzlich frei wählbar. Im Hinblick auf die IHK-Prüfung ist ein objektorientierter Ansatz, die Verwendu</w:t>
      </w:r>
      <w:r w:rsidRPr="001B20B7">
        <w:rPr>
          <w:rFonts w:asciiTheme="minorHAnsi" w:hAnsiTheme="minorHAnsi" w:cstheme="minorBidi"/>
          <w:sz w:val="22"/>
          <w:szCs w:val="22"/>
        </w:rPr>
        <w:t xml:space="preserve">ng einer Client-Server-Architektur und die Benutzung einer Datenbank-API verpflichtend. Software, </w:t>
      </w:r>
      <w:r w:rsidR="4D37A892" w:rsidRPr="0D598070">
        <w:rPr>
          <w:rFonts w:asciiTheme="minorHAnsi" w:hAnsiTheme="minorHAnsi" w:cstheme="minorBidi"/>
          <w:sz w:val="22"/>
          <w:szCs w:val="22"/>
        </w:rPr>
        <w:t>welche</w:t>
      </w:r>
      <w:r w:rsidRPr="001B20B7">
        <w:rPr>
          <w:rFonts w:asciiTheme="minorHAnsi" w:hAnsiTheme="minorHAnsi" w:cstheme="minorBidi"/>
          <w:sz w:val="22"/>
          <w:szCs w:val="22"/>
        </w:rPr>
        <w:t xml:space="preserve"> die benötigte Datenbank implizit erzeugt, ist nicht zulässig.</w:t>
      </w:r>
    </w:p>
    <w:p w14:paraId="107CF232" w14:textId="17402A28" w:rsidR="00CA56FE" w:rsidRPr="001B20B7" w:rsidRDefault="00CA56FE" w:rsidP="0465A57A">
      <w:pPr>
        <w:spacing w:before="100" w:beforeAutospacing="1" w:after="100" w:afterAutospacing="1"/>
        <w:jc w:val="both"/>
        <w:rPr>
          <w:rFonts w:asciiTheme="minorHAnsi" w:eastAsiaTheme="minorEastAsia" w:hAnsiTheme="minorHAnsi" w:cstheme="minorBidi"/>
          <w:color w:val="000000"/>
          <w:sz w:val="22"/>
          <w:szCs w:val="22"/>
        </w:rPr>
      </w:pPr>
      <w:r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Im Folgenden </w:t>
      </w:r>
      <w:r w:rsidR="00384269"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sind </w:t>
      </w:r>
      <w:r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Überlegungen zu einer </w:t>
      </w:r>
      <w:proofErr w:type="spellStart"/>
      <w:r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Referenzarchitektur</w:t>
      </w:r>
      <w:proofErr w:type="spellEnd"/>
      <w:r w:rsidR="00384269"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festgehalten</w:t>
      </w:r>
      <w:r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. Darin bestehen nach wie vor Wahlmöglichkeiten, die kriteriengeleitet </w:t>
      </w:r>
      <w:r w:rsidR="001F3FD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gemäß der </w:t>
      </w:r>
      <w:r w:rsidR="00646FDF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fachlichen </w:t>
      </w:r>
      <w:r w:rsidR="001F3FD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Projektanforderungen </w:t>
      </w:r>
      <w:r w:rsidRPr="0465A57A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ausgewählt werden müssen</w:t>
      </w:r>
      <w:r w:rsidRPr="3C4B1F46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:</w:t>
      </w:r>
    </w:p>
    <w:p w14:paraId="2464350B" w14:textId="5BD801F8" w:rsidR="00CA56FE" w:rsidRPr="001B20B7" w:rsidRDefault="00CA56FE" w:rsidP="00DF3B63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Theme="minorHAnsi" w:hAnsiTheme="minorHAnsi" w:cstheme="minorBidi"/>
          <w:color w:val="000000"/>
          <w:sz w:val="22"/>
          <w:szCs w:val="22"/>
        </w:rPr>
      </w:pPr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Client: </w:t>
      </w:r>
      <w:proofErr w:type="spellStart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>Angular</w:t>
      </w:r>
      <w:proofErr w:type="spellEnd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(Web), C++/C# (Desktop </w:t>
      </w:r>
      <w:proofErr w:type="spellStart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>bzw</w:t>
      </w:r>
      <w:proofErr w:type="spellEnd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Web), </w:t>
      </w:r>
      <w:proofErr w:type="spellStart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>Flutter</w:t>
      </w:r>
      <w:proofErr w:type="spellEnd"/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(mobile Anwendung) -&gt; Alle sind mehr oder wenige</w:t>
      </w:r>
      <w:r w:rsidR="50B60B7C"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>r</w:t>
      </w:r>
      <w:r w:rsidRPr="5FCDB0C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objektorientiert, was eine bessere Passung im Hinblick auf die Abschlussprüfung mit sich bringt</w:t>
      </w:r>
    </w:p>
    <w:p w14:paraId="3353A869" w14:textId="77777777" w:rsidR="00CA56FE" w:rsidRPr="001B20B7" w:rsidRDefault="00CA56FE" w:rsidP="00DF3B63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Theme="minorHAnsi" w:hAnsiTheme="minorHAnsi" w:cstheme="minorBidi"/>
          <w:color w:val="000000"/>
          <w:sz w:val="22"/>
          <w:szCs w:val="22"/>
        </w:rPr>
      </w:pPr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Mailserver: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Mailcow</w:t>
      </w:r>
      <w:proofErr w:type="spellEnd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,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docker-mailserver</w:t>
      </w:r>
      <w:proofErr w:type="spellEnd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,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stalwart</w:t>
      </w:r>
      <w:proofErr w:type="spellEnd"/>
    </w:p>
    <w:p w14:paraId="2B708D93" w14:textId="77777777" w:rsidR="00CA56FE" w:rsidRPr="001B20B7" w:rsidRDefault="00CA56FE" w:rsidP="00DF3B63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Theme="minorHAnsi" w:hAnsiTheme="minorHAnsi" w:cstheme="minorBidi"/>
          <w:color w:val="000000"/>
          <w:sz w:val="22"/>
          <w:szCs w:val="22"/>
        </w:rPr>
      </w:pPr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Reverse Proxy: apache2,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nginx</w:t>
      </w:r>
      <w:proofErr w:type="spellEnd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oder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traefik</w:t>
      </w:r>
      <w:proofErr w:type="spellEnd"/>
    </w:p>
    <w:p w14:paraId="17F41A8B" w14:textId="77777777" w:rsidR="00CA56FE" w:rsidRPr="001B20B7" w:rsidRDefault="00CA56FE" w:rsidP="00DF3B63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Theme="minorHAnsi" w:hAnsiTheme="minorHAnsi" w:cstheme="minorBidi"/>
          <w:color w:val="000000"/>
          <w:sz w:val="22"/>
          <w:szCs w:val="22"/>
        </w:rPr>
      </w:pPr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Container-Technologie: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docker</w:t>
      </w:r>
      <w:proofErr w:type="spellEnd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,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podman</w:t>
      </w:r>
      <w:proofErr w:type="spellEnd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oder </w:t>
      </w:r>
      <w:proofErr w:type="spellStart"/>
      <w:r w:rsidRPr="0465A57A">
        <w:rPr>
          <w:rFonts w:asciiTheme="minorHAnsi" w:hAnsiTheme="minorHAnsi" w:cstheme="minorBidi"/>
          <w:color w:val="000000" w:themeColor="text1"/>
          <w:sz w:val="22"/>
          <w:szCs w:val="22"/>
        </w:rPr>
        <w:t>kubernetes</w:t>
      </w:r>
      <w:proofErr w:type="spellEnd"/>
    </w:p>
    <w:p w14:paraId="7C3638FC" w14:textId="56A0F39D" w:rsidR="7F7C9614" w:rsidRDefault="7F7C9614" w:rsidP="490E76B5">
      <w:pPr>
        <w:spacing w:beforeAutospacing="1" w:afterAutospacing="1"/>
        <w:jc w:val="both"/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490E76B5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Das Projekt soll </w:t>
      </w:r>
      <w:r w:rsidRPr="3C96A08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die </w:t>
      </w:r>
      <w:r w:rsidRPr="42E8A522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Konzepte </w:t>
      </w:r>
      <w:r w:rsidRPr="3A2D5F7C">
        <w:rPr>
          <w:rFonts w:asciiTheme="minorHAnsi" w:hAnsiTheme="minorHAnsi" w:cstheme="minorBidi"/>
          <w:color w:val="000000" w:themeColor="text1"/>
          <w:sz w:val="22"/>
          <w:szCs w:val="22"/>
        </w:rPr>
        <w:t>Infrastructure-</w:t>
      </w:r>
      <w:r w:rsidRPr="67A07464">
        <w:rPr>
          <w:rFonts w:asciiTheme="minorHAnsi" w:hAnsiTheme="minorHAnsi" w:cstheme="minorBidi"/>
          <w:color w:val="000000" w:themeColor="text1"/>
          <w:sz w:val="22"/>
          <w:szCs w:val="22"/>
        </w:rPr>
        <w:t>as-Code</w:t>
      </w:r>
      <w:r w:rsidRPr="5D536E1C">
        <w:rPr>
          <w:rFonts w:asciiTheme="minorHAnsi" w:hAnsiTheme="minorHAnsi" w:cstheme="minorBidi"/>
          <w:color w:val="000000" w:themeColor="text1"/>
          <w:sz w:val="22"/>
          <w:szCs w:val="22"/>
        </w:rPr>
        <w:t>,</w:t>
      </w:r>
      <w:r w:rsidRPr="592DE3E3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spellStart"/>
      <w:r w:rsidRPr="5248ABDE">
        <w:rPr>
          <w:rFonts w:asciiTheme="minorHAnsi" w:hAnsiTheme="minorHAnsi" w:cstheme="minorBidi"/>
          <w:color w:val="000000" w:themeColor="text1"/>
          <w:sz w:val="22"/>
          <w:szCs w:val="22"/>
        </w:rPr>
        <w:t>Configuration-as-</w:t>
      </w:r>
      <w:r w:rsidRPr="4373D276">
        <w:rPr>
          <w:rFonts w:asciiTheme="minorHAnsi" w:hAnsiTheme="minorHAnsi" w:cstheme="minorBidi"/>
          <w:color w:val="000000" w:themeColor="text1"/>
          <w:sz w:val="22"/>
          <w:szCs w:val="22"/>
        </w:rPr>
        <w:t>Code</w:t>
      </w:r>
      <w:proofErr w:type="spellEnd"/>
      <w:r w:rsidRPr="4373D276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Pr="2A3FF2A9">
        <w:rPr>
          <w:rFonts w:asciiTheme="minorHAnsi" w:hAnsiTheme="minorHAnsi" w:cstheme="minorBidi"/>
          <w:color w:val="000000" w:themeColor="text1"/>
          <w:sz w:val="22"/>
          <w:szCs w:val="22"/>
        </w:rPr>
        <w:t>berücksichtigen</w:t>
      </w:r>
      <w:r w:rsidR="281BDEC5" w:rsidRPr="60D4CB79">
        <w:rPr>
          <w:rFonts w:asciiTheme="minorHAnsi" w:hAnsiTheme="minorHAnsi" w:cstheme="minorBidi"/>
          <w:color w:val="000000" w:themeColor="text1"/>
          <w:sz w:val="22"/>
          <w:szCs w:val="22"/>
        </w:rPr>
        <w:t>,</w:t>
      </w:r>
      <w:r>
        <w:br/>
      </w:r>
      <w:r w:rsidR="2816C1B2" w:rsidRPr="60D4CB79">
        <w:rPr>
          <w:rFonts w:asciiTheme="minorHAnsi" w:hAnsiTheme="minorHAnsi" w:cstheme="minorBidi"/>
          <w:color w:val="000000" w:themeColor="text1"/>
          <w:sz w:val="22"/>
          <w:szCs w:val="22"/>
        </w:rPr>
        <w:t>damit d</w:t>
      </w:r>
      <w:r w:rsidR="498A477B" w:rsidRPr="60D4CB79">
        <w:rPr>
          <w:rFonts w:asciiTheme="minorHAnsi" w:hAnsiTheme="minorHAnsi" w:cstheme="minorBidi"/>
          <w:color w:val="000000" w:themeColor="text1"/>
          <w:sz w:val="22"/>
          <w:szCs w:val="22"/>
        </w:rPr>
        <w:t>ie</w:t>
      </w:r>
      <w:r w:rsidR="498A477B" w:rsidRPr="1293DC85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gesamte </w:t>
      </w:r>
      <w:r w:rsidR="498A477B" w:rsidRPr="44519251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Infrastruktur </w:t>
      </w:r>
      <w:r w:rsidR="0C5A3DDD" w:rsidRPr="4B1A9C1A">
        <w:rPr>
          <w:rFonts w:asciiTheme="minorHAnsi" w:hAnsiTheme="minorHAnsi" w:cstheme="minorBidi"/>
          <w:color w:val="000000" w:themeColor="text1"/>
          <w:sz w:val="22"/>
          <w:szCs w:val="22"/>
        </w:rPr>
        <w:t>g</w:t>
      </w:r>
      <w:r w:rsidR="498A477B" w:rsidRPr="4B1A9C1A">
        <w:rPr>
          <w:rFonts w:asciiTheme="minorHAnsi" w:hAnsiTheme="minorHAnsi" w:cstheme="minorBidi"/>
          <w:color w:val="000000" w:themeColor="text1"/>
          <w:sz w:val="22"/>
          <w:szCs w:val="22"/>
        </w:rPr>
        <w:t>eplant</w:t>
      </w:r>
      <w:r w:rsidR="498A477B" w:rsidRPr="3FF0BFF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="498A477B" w:rsidRPr="78C56A3C">
        <w:rPr>
          <w:rFonts w:asciiTheme="minorHAnsi" w:hAnsiTheme="minorHAnsi" w:cstheme="minorBidi"/>
          <w:color w:val="000000" w:themeColor="text1"/>
          <w:sz w:val="22"/>
          <w:szCs w:val="22"/>
        </w:rPr>
        <w:t>“</w:t>
      </w:r>
      <w:r w:rsidR="498A477B" w:rsidRPr="44A682DE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zerstört” </w:t>
      </w:r>
      <w:r w:rsidR="35F3484C" w:rsidRPr="45E0892A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werden </w:t>
      </w:r>
      <w:r w:rsidR="498A477B" w:rsidRPr="45E0892A">
        <w:rPr>
          <w:rFonts w:asciiTheme="minorHAnsi" w:hAnsiTheme="minorHAnsi" w:cstheme="minorBidi"/>
          <w:color w:val="000000" w:themeColor="text1"/>
          <w:sz w:val="22"/>
          <w:szCs w:val="22"/>
        </w:rPr>
        <w:t>und</w:t>
      </w:r>
      <w:r w:rsidR="498A477B" w:rsidRPr="44A682DE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="498A477B" w:rsidRPr="5A8852D7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möglichst </w:t>
      </w:r>
      <w:r w:rsidR="498A477B" w:rsidRPr="25F6CF17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schnell </w:t>
      </w:r>
      <w:r w:rsidR="498A477B" w:rsidRPr="7F120DE8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wieder </w:t>
      </w:r>
      <w:r w:rsidR="5BA34D65" w:rsidRPr="2D51BAE8">
        <w:rPr>
          <w:rFonts w:asciiTheme="minorHAnsi" w:hAnsiTheme="minorHAnsi" w:cstheme="minorBidi"/>
          <w:color w:val="000000" w:themeColor="text1"/>
          <w:sz w:val="22"/>
          <w:szCs w:val="22"/>
        </w:rPr>
        <w:t>aufgebaut werden</w:t>
      </w:r>
      <w:r w:rsidR="498A477B" w:rsidRPr="2D51BAE8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="601BA671" w:rsidRPr="7760522C">
        <w:rPr>
          <w:rFonts w:asciiTheme="minorHAnsi" w:hAnsiTheme="minorHAnsi" w:cstheme="minorBidi"/>
          <w:color w:val="000000" w:themeColor="text1"/>
          <w:sz w:val="22"/>
          <w:szCs w:val="22"/>
        </w:rPr>
        <w:t>kann.</w:t>
      </w:r>
    </w:p>
    <w:p w14:paraId="0AAB0DAE" w14:textId="77777777" w:rsidR="00CA56FE" w:rsidRPr="001B20B7" w:rsidRDefault="00CA56FE" w:rsidP="00CA56FE">
      <w:pPr>
        <w:spacing w:before="100" w:beforeAutospacing="1" w:after="100" w:afterAutospacing="1"/>
        <w:rPr>
          <w:rFonts w:asciiTheme="minorHAnsi" w:eastAsiaTheme="minorEastAsia" w:hAnsiTheme="minorHAnsi" w:cstheme="minorHAnsi"/>
          <w:color w:val="000000"/>
          <w:sz w:val="22"/>
          <w:szCs w:val="22"/>
        </w:rPr>
      </w:pPr>
      <w:r w:rsidRPr="001B20B7">
        <w:rPr>
          <w:rFonts w:asciiTheme="minorHAnsi" w:eastAsiaTheme="minorEastAsia" w:hAnsiTheme="minorHAnsi" w:cstheme="minorHAnsi"/>
          <w:color w:val="000000"/>
          <w:sz w:val="22"/>
          <w:szCs w:val="22"/>
        </w:rPr>
        <w:t>Hier die Architektur grob skizziert:</w:t>
      </w:r>
    </w:p>
    <w:p w14:paraId="5F38951D" w14:textId="37FEDE17" w:rsidR="00CA56FE" w:rsidRPr="001B20B7" w:rsidRDefault="00CA56FE" w:rsidP="00CA56FE">
      <w:pPr>
        <w:spacing w:before="100" w:beforeAutospacing="1" w:after="100" w:afterAutospacing="1"/>
        <w:jc w:val="both"/>
        <w:textAlignment w:val="baseline"/>
        <w:rPr>
          <w:rFonts w:asciiTheme="minorHAnsi" w:hAnsiTheme="minorHAnsi" w:cstheme="minorBidi"/>
          <w:sz w:val="22"/>
          <w:szCs w:val="22"/>
        </w:rPr>
      </w:pPr>
      <w:r w:rsidRPr="001B20B7">
        <w:rPr>
          <w:rFonts w:ascii="Segoe UI" w:hAnsi="Segoe UI" w:cs="Segoe UI"/>
          <w:color w:val="000000"/>
          <w:sz w:val="22"/>
          <w:szCs w:val="22"/>
        </w:rPr>
        <w:t> </w:t>
      </w:r>
      <w:r w:rsidR="009F77AC">
        <w:rPr>
          <w:rFonts w:asciiTheme="minorHAnsi" w:hAnsiTheme="minorHAnsi" w:cstheme="minorBidi"/>
          <w:noProof/>
          <w:sz w:val="22"/>
          <w:szCs w:val="22"/>
        </w:rPr>
        <w:drawing>
          <wp:inline distT="0" distB="0" distL="0" distR="0" wp14:anchorId="16905F22" wp14:editId="5E59D9A1">
            <wp:extent cx="6120765" cy="3726815"/>
            <wp:effectExtent l="0" t="0" r="0" b="6985"/>
            <wp:docPr id="12426469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6968" name="Grafik 1242646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429B" w14:textId="7C935150" w:rsidR="00F177B9" w:rsidRPr="009D4FBF" w:rsidRDefault="00CA56FE" w:rsidP="009D4FBF">
      <w:pPr>
        <w:spacing w:before="100" w:beforeAutospacing="1" w:after="100" w:afterAutospacing="1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1B20B7">
        <w:rPr>
          <w:rFonts w:asciiTheme="minorHAnsi" w:hAnsiTheme="minorHAnsi" w:cstheme="minorBidi"/>
          <w:sz w:val="22"/>
          <w:szCs w:val="22"/>
        </w:rPr>
        <w:t>Zu Dokumentationszwecken sind die schuleigenen Werkzeuge zu verwenden.</w:t>
      </w:r>
    </w:p>
    <w:p w14:paraId="324C089A" w14:textId="57A2FC3D" w:rsidR="0A9A122F" w:rsidRDefault="7BE5C375" w:rsidP="0A9A122F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465A57A">
        <w:rPr>
          <w:rFonts w:asciiTheme="minorHAnsi" w:eastAsiaTheme="minorEastAsia" w:hAnsiTheme="minorHAnsi" w:cstheme="minorBidi"/>
          <w:sz w:val="22"/>
          <w:szCs w:val="22"/>
        </w:rPr>
        <w:t>Es gibt bereits Daten aus dem alten Ex</w:t>
      </w:r>
      <w:r w:rsidR="39482E40" w:rsidRPr="0465A57A">
        <w:rPr>
          <w:rFonts w:asciiTheme="minorHAnsi" w:eastAsiaTheme="minorEastAsia" w:hAnsiTheme="minorHAnsi" w:cstheme="minorBidi"/>
          <w:sz w:val="22"/>
          <w:szCs w:val="22"/>
        </w:rPr>
        <w:t>c</w:t>
      </w:r>
      <w:r w:rsidRPr="0465A57A">
        <w:rPr>
          <w:rFonts w:asciiTheme="minorHAnsi" w:eastAsiaTheme="minorEastAsia" w:hAnsiTheme="minorHAnsi" w:cstheme="minorBidi"/>
          <w:sz w:val="22"/>
          <w:szCs w:val="22"/>
        </w:rPr>
        <w:t>el-Syste</w:t>
      </w:r>
      <w:r w:rsidR="144B9335" w:rsidRPr="0465A57A">
        <w:rPr>
          <w:rFonts w:asciiTheme="minorHAnsi" w:eastAsiaTheme="minorEastAsia" w:hAnsiTheme="minorHAnsi" w:cstheme="minorBidi"/>
          <w:sz w:val="22"/>
          <w:szCs w:val="22"/>
        </w:rPr>
        <w:t>m</w:t>
      </w:r>
      <w:r w:rsidRPr="0465A57A">
        <w:rPr>
          <w:rFonts w:asciiTheme="minorHAnsi" w:eastAsiaTheme="minorEastAsia" w:hAnsiTheme="minorHAnsi" w:cstheme="minorBidi"/>
          <w:sz w:val="22"/>
          <w:szCs w:val="22"/>
        </w:rPr>
        <w:t xml:space="preserve">, die </w:t>
      </w:r>
      <w:r w:rsidR="55A7B2AC" w:rsidRPr="0465A57A">
        <w:rPr>
          <w:rFonts w:asciiTheme="minorHAnsi" w:eastAsiaTheme="minorEastAsia" w:hAnsiTheme="minorHAnsi" w:cstheme="minorBidi"/>
          <w:sz w:val="22"/>
          <w:szCs w:val="22"/>
        </w:rPr>
        <w:t xml:space="preserve">in die neue Anwendung </w:t>
      </w:r>
      <w:r w:rsidR="251F4449" w:rsidRPr="0465A57A">
        <w:rPr>
          <w:rFonts w:asciiTheme="minorHAnsi" w:eastAsiaTheme="minorEastAsia" w:hAnsiTheme="minorHAnsi" w:cstheme="minorBidi"/>
          <w:sz w:val="22"/>
          <w:szCs w:val="22"/>
        </w:rPr>
        <w:t>über eine zu programmierende Schnittstelle</w:t>
      </w:r>
      <w:r w:rsidR="55A7B2AC" w:rsidRPr="0465A57A">
        <w:rPr>
          <w:rFonts w:asciiTheme="minorHAnsi" w:eastAsiaTheme="minorEastAsia" w:hAnsiTheme="minorHAnsi" w:cstheme="minorBidi"/>
          <w:sz w:val="22"/>
          <w:szCs w:val="22"/>
        </w:rPr>
        <w:t xml:space="preserve"> übern</w:t>
      </w:r>
      <w:r w:rsidR="70B2F448" w:rsidRPr="0465A57A">
        <w:rPr>
          <w:rFonts w:asciiTheme="minorHAnsi" w:eastAsiaTheme="minorEastAsia" w:hAnsiTheme="minorHAnsi" w:cstheme="minorBidi"/>
          <w:sz w:val="22"/>
          <w:szCs w:val="22"/>
        </w:rPr>
        <w:t>ommen werden müssen</w:t>
      </w:r>
      <w:r w:rsidR="1F80F56B" w:rsidRPr="0465A57A">
        <w:rPr>
          <w:rFonts w:asciiTheme="minorHAnsi" w:eastAsiaTheme="minorEastAsia" w:hAnsiTheme="minorHAnsi" w:cstheme="minorBidi"/>
          <w:sz w:val="22"/>
          <w:szCs w:val="22"/>
        </w:rPr>
        <w:t>. D</w:t>
      </w:r>
      <w:r w:rsidR="55A7B2AC" w:rsidRPr="0465A57A">
        <w:rPr>
          <w:rFonts w:asciiTheme="minorHAnsi" w:eastAsiaTheme="minorEastAsia" w:hAnsiTheme="minorHAnsi" w:cstheme="minorBidi"/>
          <w:sz w:val="22"/>
          <w:szCs w:val="22"/>
        </w:rPr>
        <w:t xml:space="preserve">ie Daten </w:t>
      </w:r>
      <w:r w:rsidR="7BCDEECB" w:rsidRPr="0465A57A">
        <w:rPr>
          <w:rFonts w:asciiTheme="minorHAnsi" w:eastAsiaTheme="minorEastAsia" w:hAnsiTheme="minorHAnsi" w:cstheme="minorBidi"/>
          <w:sz w:val="22"/>
          <w:szCs w:val="22"/>
        </w:rPr>
        <w:t xml:space="preserve">zu den Maschinen müssen </w:t>
      </w:r>
      <w:r w:rsidR="55A7B2AC" w:rsidRPr="0465A57A">
        <w:rPr>
          <w:rFonts w:asciiTheme="minorHAnsi" w:eastAsiaTheme="minorEastAsia" w:hAnsiTheme="minorHAnsi" w:cstheme="minorBidi"/>
          <w:sz w:val="22"/>
          <w:szCs w:val="22"/>
        </w:rPr>
        <w:t>in der Anwendung neu erfa</w:t>
      </w:r>
      <w:r w:rsidR="416B434D" w:rsidRPr="0465A57A">
        <w:rPr>
          <w:rFonts w:asciiTheme="minorHAnsi" w:eastAsiaTheme="minorEastAsia" w:hAnsiTheme="minorHAnsi" w:cstheme="minorBidi"/>
          <w:sz w:val="22"/>
          <w:szCs w:val="22"/>
        </w:rPr>
        <w:t>sst werd</w:t>
      </w:r>
      <w:r w:rsidR="55A7B2AC" w:rsidRPr="0465A57A">
        <w:rPr>
          <w:rFonts w:asciiTheme="minorHAnsi" w:eastAsiaTheme="minorEastAsia" w:hAnsiTheme="minorHAnsi" w:cstheme="minorBidi"/>
          <w:sz w:val="22"/>
          <w:szCs w:val="22"/>
        </w:rPr>
        <w:t>en.</w:t>
      </w:r>
    </w:p>
    <w:p w14:paraId="5ED8B1B8" w14:textId="3E5CF7AA" w:rsidR="0A9A122F" w:rsidRDefault="0A9A122F" w:rsidP="0465A57A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</w:p>
    <w:p w14:paraId="17C5F423" w14:textId="1FEB2CE6" w:rsidR="3CF2D1BF" w:rsidRDefault="3CF2D1BF" w:rsidP="0465A57A">
      <w:pPr>
        <w:spacing w:line="259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71B7A7E">
        <w:rPr>
          <w:rFonts w:asciiTheme="minorHAnsi" w:eastAsiaTheme="minorEastAsia" w:hAnsiTheme="minorHAnsi" w:cstheme="minorBidi"/>
          <w:sz w:val="22"/>
          <w:szCs w:val="22"/>
        </w:rPr>
        <w:t>Alle Anforderungen</w:t>
      </w:r>
      <w:r w:rsidR="005D501B">
        <w:rPr>
          <w:rFonts w:asciiTheme="minorHAnsi" w:eastAsiaTheme="minorEastAsia" w:hAnsiTheme="minorHAnsi" w:cstheme="minorBidi"/>
          <w:sz w:val="22"/>
          <w:szCs w:val="22"/>
        </w:rPr>
        <w:t xml:space="preserve"> für die </w:t>
      </w:r>
      <w:proofErr w:type="spellStart"/>
      <w:r w:rsidR="005D501B">
        <w:rPr>
          <w:rFonts w:asciiTheme="minorHAnsi" w:eastAsiaTheme="minorEastAsia" w:hAnsiTheme="minorHAnsi" w:cstheme="minorBidi"/>
          <w:sz w:val="22"/>
          <w:szCs w:val="22"/>
        </w:rPr>
        <w:t>AEler</w:t>
      </w:r>
      <w:proofErr w:type="spellEnd"/>
      <w:r w:rsidR="005D501B">
        <w:rPr>
          <w:rFonts w:asciiTheme="minorHAnsi" w:eastAsiaTheme="minorEastAsia" w:hAnsiTheme="minorHAnsi" w:cstheme="minorBidi"/>
          <w:sz w:val="22"/>
          <w:szCs w:val="22"/>
        </w:rPr>
        <w:t xml:space="preserve"> und </w:t>
      </w:r>
      <w:proofErr w:type="spellStart"/>
      <w:r w:rsidR="005D501B">
        <w:rPr>
          <w:rFonts w:asciiTheme="minorHAnsi" w:eastAsiaTheme="minorEastAsia" w:hAnsiTheme="minorHAnsi" w:cstheme="minorBidi"/>
          <w:sz w:val="22"/>
          <w:szCs w:val="22"/>
        </w:rPr>
        <w:t>DPler</w:t>
      </w:r>
      <w:proofErr w:type="spellEnd"/>
      <w:r w:rsidRPr="371B7A7E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396D0024" w:rsidRPr="0465A57A">
        <w:rPr>
          <w:rFonts w:asciiTheme="minorHAnsi" w:eastAsiaTheme="minorEastAsia" w:hAnsiTheme="minorHAnsi" w:cstheme="minorBidi"/>
          <w:sz w:val="22"/>
          <w:szCs w:val="22"/>
        </w:rPr>
        <w:t>müssen</w:t>
      </w:r>
      <w:r w:rsidRPr="371B7A7E">
        <w:rPr>
          <w:rFonts w:asciiTheme="minorHAnsi" w:eastAsiaTheme="minorEastAsia" w:hAnsiTheme="minorHAnsi" w:cstheme="minorBidi"/>
          <w:sz w:val="22"/>
          <w:szCs w:val="22"/>
        </w:rPr>
        <w:t xml:space="preserve"> in </w:t>
      </w:r>
      <w:r w:rsidR="004F5A72">
        <w:rPr>
          <w:rFonts w:asciiTheme="minorHAnsi" w:eastAsiaTheme="minorEastAsia" w:hAnsiTheme="minorHAnsi" w:cstheme="minorBidi"/>
          <w:sz w:val="22"/>
          <w:szCs w:val="22"/>
        </w:rPr>
        <w:t>Form von User</w:t>
      </w:r>
      <w:r w:rsidR="00491975">
        <w:rPr>
          <w:rFonts w:asciiTheme="minorHAnsi" w:eastAsiaTheme="minorEastAsia" w:hAnsiTheme="minorHAnsi" w:cstheme="minorBidi"/>
          <w:sz w:val="22"/>
          <w:szCs w:val="22"/>
        </w:rPr>
        <w:t xml:space="preserve"> S</w:t>
      </w:r>
      <w:r w:rsidR="004F5A72">
        <w:rPr>
          <w:rFonts w:asciiTheme="minorHAnsi" w:eastAsiaTheme="minorEastAsia" w:hAnsiTheme="minorHAnsi" w:cstheme="minorBidi"/>
          <w:sz w:val="22"/>
          <w:szCs w:val="22"/>
        </w:rPr>
        <w:t xml:space="preserve">tories </w:t>
      </w:r>
      <w:r w:rsidR="00884F13"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 w:rsidR="00884F13">
        <w:rPr>
          <w:rFonts w:asciiTheme="minorHAnsi" w:eastAsiaTheme="minorEastAsia" w:hAnsiTheme="minorHAnsi" w:cstheme="minorBidi"/>
          <w:sz w:val="22"/>
          <w:szCs w:val="22"/>
        </w:rPr>
        <w:t>Issues</w:t>
      </w:r>
      <w:proofErr w:type="spellEnd"/>
      <w:r w:rsidR="00884F13">
        <w:rPr>
          <w:rFonts w:asciiTheme="minorHAnsi" w:eastAsiaTheme="minorEastAsia" w:hAnsiTheme="minorHAnsi" w:cstheme="minorBidi"/>
          <w:sz w:val="22"/>
          <w:szCs w:val="22"/>
        </w:rPr>
        <w:t>)</w:t>
      </w:r>
      <w:r w:rsidR="00B71D90">
        <w:rPr>
          <w:rFonts w:asciiTheme="minorHAnsi" w:eastAsiaTheme="minorEastAsia" w:hAnsiTheme="minorHAnsi" w:cstheme="minorBidi"/>
          <w:sz w:val="22"/>
          <w:szCs w:val="22"/>
        </w:rPr>
        <w:t xml:space="preserve"> und</w:t>
      </w:r>
      <w:r w:rsidR="004A5316">
        <w:rPr>
          <w:rFonts w:asciiTheme="minorHAnsi" w:eastAsiaTheme="minorEastAsia" w:hAnsiTheme="minorHAnsi" w:cstheme="minorBidi"/>
          <w:sz w:val="22"/>
          <w:szCs w:val="22"/>
        </w:rPr>
        <w:t xml:space="preserve"> für die </w:t>
      </w:r>
      <w:proofErr w:type="spellStart"/>
      <w:r w:rsidR="004A5316">
        <w:rPr>
          <w:rFonts w:asciiTheme="minorHAnsi" w:eastAsiaTheme="minorEastAsia" w:hAnsiTheme="minorHAnsi" w:cstheme="minorBidi"/>
          <w:sz w:val="22"/>
          <w:szCs w:val="22"/>
        </w:rPr>
        <w:t>SIler</w:t>
      </w:r>
      <w:proofErr w:type="spellEnd"/>
      <w:r w:rsidR="004A5316">
        <w:rPr>
          <w:rFonts w:asciiTheme="minorHAnsi" w:eastAsiaTheme="minorEastAsia" w:hAnsiTheme="minorHAnsi" w:cstheme="minorBidi"/>
          <w:sz w:val="22"/>
          <w:szCs w:val="22"/>
        </w:rPr>
        <w:t xml:space="preserve"> und </w:t>
      </w:r>
      <w:proofErr w:type="spellStart"/>
      <w:r w:rsidR="004A5316">
        <w:rPr>
          <w:rFonts w:asciiTheme="minorHAnsi" w:eastAsiaTheme="minorEastAsia" w:hAnsiTheme="minorHAnsi" w:cstheme="minorBidi"/>
          <w:sz w:val="22"/>
          <w:szCs w:val="22"/>
        </w:rPr>
        <w:t>DVler</w:t>
      </w:r>
      <w:proofErr w:type="spellEnd"/>
      <w:r w:rsidR="004A5316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917AD3">
        <w:rPr>
          <w:rFonts w:asciiTheme="minorHAnsi" w:eastAsiaTheme="minorEastAsia" w:hAnsiTheme="minorHAnsi" w:cstheme="minorBidi"/>
          <w:sz w:val="22"/>
          <w:szCs w:val="22"/>
        </w:rPr>
        <w:t>in Form von Tickets (</w:t>
      </w:r>
      <w:proofErr w:type="spellStart"/>
      <w:r w:rsidR="00917AD3">
        <w:rPr>
          <w:rFonts w:asciiTheme="minorHAnsi" w:eastAsiaTheme="minorEastAsia" w:hAnsiTheme="minorHAnsi" w:cstheme="minorBidi"/>
          <w:sz w:val="22"/>
          <w:szCs w:val="22"/>
        </w:rPr>
        <w:t>Issues</w:t>
      </w:r>
      <w:proofErr w:type="spellEnd"/>
      <w:r w:rsidR="00917AD3">
        <w:rPr>
          <w:rFonts w:asciiTheme="minorHAnsi" w:eastAsiaTheme="minorEastAsia" w:hAnsiTheme="minorHAnsi" w:cstheme="minorBidi"/>
          <w:sz w:val="22"/>
          <w:szCs w:val="22"/>
        </w:rPr>
        <w:t xml:space="preserve">) </w:t>
      </w:r>
      <w:r w:rsidR="00EA7B88">
        <w:rPr>
          <w:rFonts w:asciiTheme="minorHAnsi" w:eastAsiaTheme="minorEastAsia" w:hAnsiTheme="minorHAnsi" w:cstheme="minorBidi"/>
          <w:sz w:val="22"/>
          <w:szCs w:val="22"/>
        </w:rPr>
        <w:t>inklusive</w:t>
      </w:r>
      <w:r w:rsidR="00715D59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00CE427B">
        <w:rPr>
          <w:rFonts w:asciiTheme="minorHAnsi" w:eastAsiaTheme="minorEastAsia" w:hAnsiTheme="minorHAnsi" w:cstheme="minorBidi"/>
          <w:sz w:val="22"/>
          <w:szCs w:val="22"/>
        </w:rPr>
        <w:t>Akzeptanzkriterien</w:t>
      </w:r>
      <w:proofErr w:type="spellEnd"/>
      <w:r w:rsidR="00884F13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642617">
        <w:rPr>
          <w:rFonts w:asciiTheme="minorHAnsi" w:eastAsiaTheme="minorEastAsia" w:hAnsiTheme="minorHAnsi" w:cstheme="minorBidi"/>
          <w:sz w:val="22"/>
          <w:szCs w:val="22"/>
        </w:rPr>
        <w:t xml:space="preserve">in </w:t>
      </w:r>
      <w:r w:rsidRPr="371B7A7E">
        <w:rPr>
          <w:rFonts w:asciiTheme="minorHAnsi" w:eastAsiaTheme="minorEastAsia" w:hAnsiTheme="minorHAnsi" w:cstheme="minorBidi"/>
          <w:sz w:val="22"/>
          <w:szCs w:val="22"/>
        </w:rPr>
        <w:t xml:space="preserve">einem </w:t>
      </w:r>
      <w:r w:rsidR="0CA6821A" w:rsidRPr="0465A57A">
        <w:rPr>
          <w:rFonts w:asciiTheme="minorHAnsi" w:eastAsiaTheme="minorEastAsia" w:hAnsiTheme="minorHAnsi" w:cstheme="minorBidi"/>
          <w:sz w:val="22"/>
          <w:szCs w:val="22"/>
        </w:rPr>
        <w:t>t</w:t>
      </w:r>
      <w:r w:rsidR="636E78F5" w:rsidRPr="0465A57A">
        <w:rPr>
          <w:rFonts w:asciiTheme="minorHAnsi" w:eastAsiaTheme="minorEastAsia" w:hAnsiTheme="minorHAnsi" w:cstheme="minorBidi"/>
          <w:sz w:val="22"/>
          <w:szCs w:val="22"/>
        </w:rPr>
        <w:t xml:space="preserve">eamspezifischen </w:t>
      </w:r>
      <w:proofErr w:type="spellStart"/>
      <w:r w:rsidR="00E00DF8">
        <w:rPr>
          <w:rFonts w:asciiTheme="minorHAnsi" w:eastAsiaTheme="minorEastAsia" w:hAnsiTheme="minorHAnsi" w:cstheme="minorBidi"/>
          <w:sz w:val="22"/>
          <w:szCs w:val="22"/>
        </w:rPr>
        <w:t>Kanban-Board</w:t>
      </w:r>
      <w:proofErr w:type="spellEnd"/>
      <w:r w:rsidR="0093582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973911">
        <w:rPr>
          <w:rFonts w:asciiTheme="minorHAnsi" w:eastAsiaTheme="minorEastAsia" w:hAnsiTheme="minorHAnsi" w:cstheme="minorBidi"/>
          <w:sz w:val="22"/>
          <w:szCs w:val="22"/>
        </w:rPr>
        <w:t xml:space="preserve">der </w:t>
      </w:r>
      <w:r w:rsidR="1E83E6E5" w:rsidRPr="371B7A7E">
        <w:rPr>
          <w:rFonts w:asciiTheme="minorHAnsi" w:eastAsiaTheme="minorEastAsia" w:hAnsiTheme="minorHAnsi" w:cstheme="minorBidi"/>
          <w:sz w:val="22"/>
          <w:szCs w:val="22"/>
        </w:rPr>
        <w:t>Projektgruppen</w:t>
      </w:r>
      <w:r w:rsidRPr="371B7A7E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973911">
        <w:rPr>
          <w:rFonts w:asciiTheme="minorHAnsi" w:eastAsiaTheme="minorEastAsia" w:hAnsiTheme="minorHAnsi" w:cstheme="minorBidi"/>
          <w:sz w:val="22"/>
          <w:szCs w:val="22"/>
        </w:rPr>
        <w:t xml:space="preserve">in </w:t>
      </w:r>
      <w:r w:rsidR="00A85641">
        <w:rPr>
          <w:rFonts w:asciiTheme="minorHAnsi" w:eastAsiaTheme="minorEastAsia" w:hAnsiTheme="minorHAnsi" w:cstheme="minorBidi"/>
          <w:sz w:val="22"/>
          <w:szCs w:val="22"/>
        </w:rPr>
        <w:t xml:space="preserve">GitHub </w:t>
      </w:r>
      <w:r w:rsidR="55AA64AB" w:rsidRPr="0465A57A">
        <w:rPr>
          <w:rFonts w:asciiTheme="minorHAnsi" w:eastAsiaTheme="minorEastAsia" w:hAnsiTheme="minorHAnsi" w:cstheme="minorBidi"/>
          <w:sz w:val="22"/>
          <w:szCs w:val="22"/>
        </w:rPr>
        <w:t>erfa</w:t>
      </w:r>
      <w:r w:rsidR="16B7687C" w:rsidRPr="0465A57A">
        <w:rPr>
          <w:rFonts w:asciiTheme="minorHAnsi" w:eastAsiaTheme="minorEastAsia" w:hAnsiTheme="minorHAnsi" w:cstheme="minorBidi"/>
          <w:sz w:val="22"/>
          <w:szCs w:val="22"/>
        </w:rPr>
        <w:t>sst werd</w:t>
      </w:r>
      <w:r w:rsidR="55AA64AB" w:rsidRPr="0465A57A">
        <w:rPr>
          <w:rFonts w:asciiTheme="minorHAnsi" w:eastAsiaTheme="minorEastAsia" w:hAnsiTheme="minorHAnsi" w:cstheme="minorBidi"/>
          <w:sz w:val="22"/>
          <w:szCs w:val="22"/>
        </w:rPr>
        <w:t>en</w:t>
      </w:r>
      <w:r w:rsidRPr="371B7A7E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5365F065" w14:textId="30EC76B5" w:rsidR="0A9A122F" w:rsidRDefault="0A9A122F" w:rsidP="0465A57A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</w:p>
    <w:p w14:paraId="1256392F" w14:textId="2ED712C1" w:rsidR="00976C4B" w:rsidRPr="0079370A" w:rsidRDefault="54EFB29D" w:rsidP="008F580C">
      <w:pPr>
        <w:pStyle w:val="fett"/>
        <w:numPr>
          <w:ilvl w:val="0"/>
          <w:numId w:val="38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A9A122F">
        <w:rPr>
          <w:rFonts w:asciiTheme="minorHAnsi" w:eastAsiaTheme="minorEastAsia" w:hAnsiTheme="minorHAnsi" w:cstheme="minorBidi"/>
          <w:sz w:val="22"/>
          <w:szCs w:val="22"/>
        </w:rPr>
        <w:t>Aufgabenstellung</w:t>
      </w:r>
    </w:p>
    <w:p w14:paraId="62B2DDBC" w14:textId="5070552D" w:rsidR="00863FA8" w:rsidRDefault="182B3EE1" w:rsidP="0A9A122F">
      <w:pPr>
        <w:pStyle w:val="fett"/>
        <w:spacing w:line="259" w:lineRule="auto"/>
        <w:rPr>
          <w:rFonts w:ascii="Calibri" w:hAnsi="Calibri" w:cs="Calibri"/>
          <w:b w:val="0"/>
          <w:sz w:val="22"/>
          <w:szCs w:val="22"/>
        </w:rPr>
      </w:pPr>
      <w:r w:rsidRPr="60DF0EE4">
        <w:rPr>
          <w:rFonts w:ascii="Calibri" w:hAnsi="Calibri" w:cs="Calibri"/>
          <w:b w:val="0"/>
          <w:sz w:val="22"/>
          <w:szCs w:val="22"/>
        </w:rPr>
        <w:t xml:space="preserve">Informieren Sie sich über </w:t>
      </w:r>
      <w:r w:rsidR="54211F7E" w:rsidRPr="60DF0EE4">
        <w:rPr>
          <w:rFonts w:ascii="Calibri" w:hAnsi="Calibri" w:cs="Calibri"/>
          <w:b w:val="0"/>
          <w:sz w:val="22"/>
          <w:szCs w:val="22"/>
        </w:rPr>
        <w:t>d</w:t>
      </w:r>
      <w:r w:rsidR="00B2520D">
        <w:rPr>
          <w:rFonts w:ascii="Calibri" w:hAnsi="Calibri" w:cs="Calibri"/>
          <w:b w:val="0"/>
          <w:sz w:val="22"/>
          <w:szCs w:val="22"/>
        </w:rPr>
        <w:t>ie Anforderungen des</w:t>
      </w:r>
      <w:r w:rsidR="54211F7E" w:rsidRPr="60DF0EE4">
        <w:rPr>
          <w:rFonts w:ascii="Calibri" w:hAnsi="Calibri" w:cs="Calibri"/>
          <w:b w:val="0"/>
          <w:sz w:val="22"/>
          <w:szCs w:val="22"/>
        </w:rPr>
        <w:t xml:space="preserve"> ge</w:t>
      </w:r>
      <w:r w:rsidR="00B2520D">
        <w:rPr>
          <w:rFonts w:ascii="Calibri" w:hAnsi="Calibri" w:cs="Calibri"/>
          <w:b w:val="0"/>
          <w:sz w:val="22"/>
          <w:szCs w:val="22"/>
        </w:rPr>
        <w:t>planten</w:t>
      </w:r>
      <w:r w:rsidR="54211F7E" w:rsidRPr="60DF0EE4">
        <w:rPr>
          <w:rFonts w:ascii="Calibri" w:hAnsi="Calibri" w:cs="Calibri"/>
          <w:b w:val="0"/>
          <w:sz w:val="22"/>
          <w:szCs w:val="22"/>
        </w:rPr>
        <w:t xml:space="preserve"> Projekt</w:t>
      </w:r>
      <w:r w:rsidR="00B2520D">
        <w:rPr>
          <w:rFonts w:ascii="Calibri" w:hAnsi="Calibri" w:cs="Calibri"/>
          <w:b w:val="0"/>
          <w:sz w:val="22"/>
          <w:szCs w:val="22"/>
        </w:rPr>
        <w:t>s</w:t>
      </w:r>
      <w:r w:rsidR="00272AA9">
        <w:rPr>
          <w:rFonts w:ascii="Calibri" w:hAnsi="Calibri" w:cs="Calibri"/>
          <w:b w:val="0"/>
          <w:sz w:val="22"/>
          <w:szCs w:val="22"/>
        </w:rPr>
        <w:t xml:space="preserve">, erzeugen Sie einen </w:t>
      </w:r>
      <w:r w:rsidR="000C6FD8">
        <w:rPr>
          <w:rFonts w:ascii="Calibri" w:hAnsi="Calibri" w:cs="Calibri"/>
          <w:b w:val="0"/>
          <w:sz w:val="22"/>
          <w:szCs w:val="22"/>
        </w:rPr>
        <w:t xml:space="preserve">Git-Hub-Account </w:t>
      </w:r>
      <w:r w:rsidR="005B5A88">
        <w:rPr>
          <w:rFonts w:ascii="Calibri" w:hAnsi="Calibri" w:cs="Calibri"/>
          <w:b w:val="0"/>
          <w:sz w:val="22"/>
          <w:szCs w:val="22"/>
        </w:rPr>
        <w:t xml:space="preserve">mit Ihrem </w:t>
      </w:r>
      <w:proofErr w:type="spellStart"/>
      <w:r w:rsidR="005B5A88">
        <w:rPr>
          <w:rFonts w:ascii="Calibri" w:hAnsi="Calibri" w:cs="Calibri"/>
          <w:b w:val="0"/>
          <w:sz w:val="22"/>
          <w:szCs w:val="22"/>
        </w:rPr>
        <w:t>Schuleraccount</w:t>
      </w:r>
      <w:proofErr w:type="spellEnd"/>
      <w:r w:rsidR="005B5A88">
        <w:rPr>
          <w:rFonts w:ascii="Calibri" w:hAnsi="Calibri" w:cs="Calibri"/>
          <w:b w:val="0"/>
          <w:sz w:val="22"/>
          <w:szCs w:val="22"/>
        </w:rPr>
        <w:t xml:space="preserve"> und laden Sie </w:t>
      </w:r>
      <w:r w:rsidR="005A212B">
        <w:rPr>
          <w:rFonts w:ascii="Calibri" w:hAnsi="Calibri" w:cs="Calibri"/>
          <w:b w:val="0"/>
          <w:sz w:val="22"/>
          <w:szCs w:val="22"/>
        </w:rPr>
        <w:t xml:space="preserve">Ihre Projektmitglieder und </w:t>
      </w:r>
      <w:r w:rsidR="005F1FB8">
        <w:rPr>
          <w:rFonts w:ascii="Calibri" w:hAnsi="Calibri" w:cs="Calibri"/>
          <w:b w:val="0"/>
          <w:sz w:val="22"/>
          <w:szCs w:val="22"/>
        </w:rPr>
        <w:t>folgende Lehrer dazu ein</w:t>
      </w:r>
      <w:r w:rsidR="00AD25D3">
        <w:rPr>
          <w:rFonts w:ascii="Calibri" w:hAnsi="Calibri" w:cs="Calibri"/>
          <w:b w:val="0"/>
          <w:sz w:val="22"/>
          <w:szCs w:val="22"/>
        </w:rPr>
        <w:t>:</w:t>
      </w:r>
    </w:p>
    <w:p w14:paraId="698A2722" w14:textId="6CCA3F5B" w:rsidR="005F1FB8" w:rsidRDefault="00174E95" w:rsidP="0A9A122F">
      <w:pPr>
        <w:pStyle w:val="fett"/>
        <w:spacing w:line="259" w:lineRule="auto"/>
        <w:rPr>
          <w:rFonts w:ascii="Calibri" w:hAnsi="Calibri" w:cs="Calibri"/>
          <w:b w:val="0"/>
          <w:sz w:val="22"/>
          <w:szCs w:val="22"/>
        </w:rPr>
      </w:pPr>
      <w:hyperlink r:id="rId11" w:history="1">
        <w:r w:rsidRPr="00AA4E8D">
          <w:rPr>
            <w:rStyle w:val="Hyperlink"/>
            <w:rFonts w:ascii="Calibri" w:hAnsi="Calibri" w:cs="Calibri"/>
            <w:b w:val="0"/>
            <w:sz w:val="22"/>
            <w:szCs w:val="22"/>
          </w:rPr>
          <w:t>N.kabisch@bbk.schule</w:t>
        </w:r>
      </w:hyperlink>
    </w:p>
    <w:p w14:paraId="4A7FB123" w14:textId="5329E921" w:rsidR="00174E95" w:rsidRDefault="001F463F" w:rsidP="005863DF">
      <w:pPr>
        <w:pStyle w:val="fett"/>
        <w:spacing w:line="259" w:lineRule="auto"/>
        <w:jc w:val="left"/>
        <w:rPr>
          <w:rFonts w:ascii="Calibri" w:hAnsi="Calibri" w:cs="Calibri"/>
          <w:b w:val="0"/>
          <w:sz w:val="22"/>
          <w:szCs w:val="22"/>
        </w:rPr>
      </w:pPr>
      <w:hyperlink r:id="rId12" w:history="1">
        <w:r w:rsidRPr="00AA4E8D">
          <w:rPr>
            <w:rStyle w:val="Hyperlink"/>
            <w:rFonts w:ascii="Calibri" w:hAnsi="Calibri" w:cs="Calibri"/>
            <w:b w:val="0"/>
            <w:sz w:val="22"/>
            <w:szCs w:val="22"/>
          </w:rPr>
          <w:t>M.jab@bbk.schule</w:t>
        </w:r>
      </w:hyperlink>
    </w:p>
    <w:p w14:paraId="52CE43CF" w14:textId="5FC78CAE" w:rsidR="001F463F" w:rsidRDefault="003C4403" w:rsidP="005863DF">
      <w:pPr>
        <w:pStyle w:val="fett"/>
        <w:spacing w:line="259" w:lineRule="auto"/>
        <w:jc w:val="left"/>
        <w:rPr>
          <w:rFonts w:ascii="Calibri" w:hAnsi="Calibri" w:cs="Calibri"/>
          <w:b w:val="0"/>
          <w:sz w:val="22"/>
          <w:szCs w:val="22"/>
        </w:rPr>
      </w:pPr>
      <w:hyperlink r:id="rId13" w:history="1">
        <w:r w:rsidRPr="00AA4E8D">
          <w:rPr>
            <w:rStyle w:val="Hyperlink"/>
            <w:rFonts w:ascii="Calibri" w:hAnsi="Calibri" w:cs="Calibri"/>
            <w:b w:val="0"/>
            <w:sz w:val="22"/>
            <w:szCs w:val="22"/>
          </w:rPr>
          <w:t>H.gossens@bbk.schule</w:t>
        </w:r>
      </w:hyperlink>
    </w:p>
    <w:p w14:paraId="5F35E29E" w14:textId="2450C364" w:rsidR="00C256B8" w:rsidRDefault="00C256B8" w:rsidP="005863DF">
      <w:pPr>
        <w:pStyle w:val="fett"/>
        <w:spacing w:line="259" w:lineRule="auto"/>
        <w:jc w:val="left"/>
        <w:rPr>
          <w:rFonts w:ascii="Calibri" w:hAnsi="Calibri" w:cs="Calibri"/>
          <w:b w:val="0"/>
          <w:sz w:val="22"/>
          <w:szCs w:val="22"/>
        </w:rPr>
      </w:pPr>
      <w:hyperlink r:id="rId14" w:history="1">
        <w:r w:rsidRPr="00AA4E8D">
          <w:rPr>
            <w:rStyle w:val="Hyperlink"/>
            <w:rFonts w:ascii="Calibri" w:hAnsi="Calibri" w:cs="Calibri"/>
            <w:b w:val="0"/>
            <w:sz w:val="22"/>
            <w:szCs w:val="22"/>
          </w:rPr>
          <w:t>U.linnenkugel@bbk.schule</w:t>
        </w:r>
      </w:hyperlink>
    </w:p>
    <w:p w14:paraId="45A9469F" w14:textId="0A6BB84C" w:rsidR="006D6878" w:rsidRDefault="00C726E9" w:rsidP="0A9A122F">
      <w:pPr>
        <w:pStyle w:val="fett"/>
        <w:spacing w:line="259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Überführen Sie die bereitgestellten </w:t>
      </w:r>
      <w:proofErr w:type="spellStart"/>
      <w:r>
        <w:rPr>
          <w:rFonts w:ascii="Calibri" w:hAnsi="Calibri" w:cs="Calibri"/>
          <w:b w:val="0"/>
          <w:sz w:val="22"/>
          <w:szCs w:val="22"/>
        </w:rPr>
        <w:t>Issues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4F6ADC">
        <w:rPr>
          <w:rFonts w:ascii="Calibri" w:hAnsi="Calibri" w:cs="Calibri"/>
          <w:b w:val="0"/>
          <w:sz w:val="22"/>
          <w:szCs w:val="22"/>
        </w:rPr>
        <w:t xml:space="preserve">in Ihr </w:t>
      </w:r>
      <w:proofErr w:type="spellStart"/>
      <w:r w:rsidR="004F6ADC">
        <w:rPr>
          <w:rFonts w:ascii="Calibri" w:hAnsi="Calibri" w:cs="Calibri"/>
          <w:b w:val="0"/>
          <w:sz w:val="22"/>
          <w:szCs w:val="22"/>
        </w:rPr>
        <w:t>Kanban-Board</w:t>
      </w:r>
      <w:proofErr w:type="spellEnd"/>
      <w:r w:rsidR="004F6ADC">
        <w:rPr>
          <w:rFonts w:ascii="Calibri" w:hAnsi="Calibri" w:cs="Calibri"/>
          <w:b w:val="0"/>
          <w:sz w:val="22"/>
          <w:szCs w:val="22"/>
        </w:rPr>
        <w:t xml:space="preserve"> </w:t>
      </w:r>
      <w:r w:rsidR="009B40A7">
        <w:rPr>
          <w:rFonts w:ascii="Calibri" w:hAnsi="Calibri" w:cs="Calibri"/>
          <w:b w:val="0"/>
          <w:sz w:val="22"/>
          <w:szCs w:val="22"/>
        </w:rPr>
        <w:t xml:space="preserve">in </w:t>
      </w:r>
      <w:r w:rsidR="00AF19BB">
        <w:rPr>
          <w:rFonts w:ascii="Calibri" w:hAnsi="Calibri" w:cs="Calibri"/>
          <w:b w:val="0"/>
          <w:sz w:val="22"/>
          <w:szCs w:val="22"/>
        </w:rPr>
        <w:t>I</w:t>
      </w:r>
      <w:r w:rsidR="009B40A7">
        <w:rPr>
          <w:rFonts w:ascii="Calibri" w:hAnsi="Calibri" w:cs="Calibri"/>
          <w:b w:val="0"/>
          <w:sz w:val="22"/>
          <w:szCs w:val="22"/>
        </w:rPr>
        <w:t>hrem Git-Hub-Acc</w:t>
      </w:r>
      <w:r w:rsidR="00F40024">
        <w:rPr>
          <w:rFonts w:ascii="Calibri" w:hAnsi="Calibri" w:cs="Calibri"/>
          <w:b w:val="0"/>
          <w:sz w:val="22"/>
          <w:szCs w:val="22"/>
        </w:rPr>
        <w:t>ount</w:t>
      </w:r>
      <w:r w:rsidR="006D6878">
        <w:rPr>
          <w:rFonts w:ascii="Calibri" w:hAnsi="Calibri" w:cs="Calibri"/>
          <w:b w:val="0"/>
          <w:sz w:val="22"/>
          <w:szCs w:val="22"/>
        </w:rPr>
        <w:t xml:space="preserve"> und </w:t>
      </w:r>
      <w:r w:rsidR="00AF19BB">
        <w:rPr>
          <w:rFonts w:ascii="Calibri" w:hAnsi="Calibri" w:cs="Calibri"/>
          <w:b w:val="0"/>
          <w:sz w:val="22"/>
          <w:szCs w:val="22"/>
        </w:rPr>
        <w:t xml:space="preserve">bearbeiten Sie diese in einem ersten Sprint. </w:t>
      </w:r>
    </w:p>
    <w:p w14:paraId="3A5DFE14" w14:textId="6E120DD3" w:rsidR="00137B30" w:rsidRDefault="54211F7E" w:rsidP="0A9A122F">
      <w:pPr>
        <w:pStyle w:val="fett"/>
        <w:spacing w:line="259" w:lineRule="auto"/>
        <w:rPr>
          <w:rFonts w:ascii="Calibri" w:hAnsi="Calibri" w:cs="Calibri"/>
          <w:b w:val="0"/>
          <w:sz w:val="22"/>
          <w:szCs w:val="22"/>
        </w:rPr>
      </w:pPr>
      <w:r w:rsidRPr="60DF0EE4">
        <w:rPr>
          <w:rFonts w:ascii="Calibri" w:hAnsi="Calibri" w:cs="Calibri"/>
          <w:b w:val="0"/>
          <w:sz w:val="22"/>
          <w:szCs w:val="22"/>
        </w:rPr>
        <w:t xml:space="preserve">und </w:t>
      </w:r>
      <w:r w:rsidR="00652BA0">
        <w:rPr>
          <w:rFonts w:ascii="Calibri" w:hAnsi="Calibri" w:cs="Calibri"/>
          <w:b w:val="0"/>
          <w:sz w:val="22"/>
          <w:szCs w:val="22"/>
        </w:rPr>
        <w:t>erzeugen</w:t>
      </w:r>
      <w:r w:rsidR="632A59C5" w:rsidRPr="60DF0EE4">
        <w:rPr>
          <w:rFonts w:ascii="Calibri" w:hAnsi="Calibri" w:cs="Calibri"/>
          <w:b w:val="0"/>
          <w:sz w:val="22"/>
          <w:szCs w:val="22"/>
        </w:rPr>
        <w:t xml:space="preserve"> </w:t>
      </w:r>
      <w:r w:rsidRPr="60DF0EE4">
        <w:rPr>
          <w:rFonts w:ascii="Calibri" w:hAnsi="Calibri" w:cs="Calibri"/>
          <w:b w:val="0"/>
          <w:sz w:val="22"/>
          <w:szCs w:val="22"/>
        </w:rPr>
        <w:t xml:space="preserve">Sie </w:t>
      </w:r>
      <w:r w:rsidR="22A41160" w:rsidRPr="60DF0EE4">
        <w:rPr>
          <w:rFonts w:ascii="Calibri" w:hAnsi="Calibri" w:cs="Calibri"/>
          <w:b w:val="0"/>
          <w:sz w:val="22"/>
          <w:szCs w:val="22"/>
        </w:rPr>
        <w:t>User</w:t>
      </w:r>
      <w:r w:rsidR="005431D6">
        <w:rPr>
          <w:rFonts w:ascii="Calibri" w:hAnsi="Calibri" w:cs="Calibri"/>
          <w:b w:val="0"/>
          <w:sz w:val="22"/>
          <w:szCs w:val="22"/>
        </w:rPr>
        <w:t xml:space="preserve"> S</w:t>
      </w:r>
      <w:r w:rsidR="22A41160" w:rsidRPr="60DF0EE4">
        <w:rPr>
          <w:rFonts w:ascii="Calibri" w:hAnsi="Calibri" w:cs="Calibri"/>
          <w:b w:val="0"/>
          <w:sz w:val="22"/>
          <w:szCs w:val="22"/>
        </w:rPr>
        <w:t>tories</w:t>
      </w:r>
      <w:r w:rsidR="00B52225">
        <w:rPr>
          <w:rFonts w:ascii="Calibri" w:hAnsi="Calibri" w:cs="Calibri"/>
          <w:b w:val="0"/>
          <w:sz w:val="22"/>
          <w:szCs w:val="22"/>
        </w:rPr>
        <w:t xml:space="preserve"> (</w:t>
      </w:r>
      <w:proofErr w:type="spellStart"/>
      <w:r w:rsidR="00B52225">
        <w:rPr>
          <w:rFonts w:ascii="Calibri" w:hAnsi="Calibri" w:cs="Calibri"/>
          <w:b w:val="0"/>
          <w:sz w:val="22"/>
          <w:szCs w:val="22"/>
        </w:rPr>
        <w:t>Issues</w:t>
      </w:r>
      <w:proofErr w:type="spellEnd"/>
      <w:r w:rsidR="00B52225">
        <w:rPr>
          <w:rFonts w:ascii="Calibri" w:hAnsi="Calibri" w:cs="Calibri"/>
          <w:b w:val="0"/>
          <w:sz w:val="22"/>
          <w:szCs w:val="22"/>
        </w:rPr>
        <w:t>)</w:t>
      </w:r>
      <w:r w:rsidR="22A41160" w:rsidRPr="60DF0EE4">
        <w:rPr>
          <w:rFonts w:ascii="Calibri" w:hAnsi="Calibri" w:cs="Calibri"/>
          <w:b w:val="0"/>
          <w:sz w:val="22"/>
          <w:szCs w:val="22"/>
        </w:rPr>
        <w:t xml:space="preserve"> im Backlog </w:t>
      </w:r>
      <w:r w:rsidR="00F55BC4">
        <w:rPr>
          <w:rFonts w:ascii="Calibri" w:hAnsi="Calibri" w:cs="Calibri"/>
          <w:b w:val="0"/>
          <w:sz w:val="22"/>
          <w:szCs w:val="22"/>
        </w:rPr>
        <w:t xml:space="preserve">des </w:t>
      </w:r>
      <w:proofErr w:type="spellStart"/>
      <w:r w:rsidR="00F55BC4">
        <w:rPr>
          <w:rFonts w:ascii="Calibri" w:hAnsi="Calibri" w:cs="Calibri"/>
          <w:b w:val="0"/>
          <w:sz w:val="22"/>
          <w:szCs w:val="22"/>
        </w:rPr>
        <w:t>Kanban</w:t>
      </w:r>
      <w:r w:rsidR="00966172">
        <w:rPr>
          <w:rFonts w:ascii="Calibri" w:hAnsi="Calibri" w:cs="Calibri"/>
          <w:b w:val="0"/>
          <w:sz w:val="22"/>
          <w:szCs w:val="22"/>
        </w:rPr>
        <w:t>-Boards</w:t>
      </w:r>
      <w:proofErr w:type="spellEnd"/>
      <w:r w:rsidR="000F2D8C">
        <w:rPr>
          <w:rFonts w:ascii="Calibri" w:hAnsi="Calibri" w:cs="Calibri"/>
          <w:b w:val="0"/>
          <w:sz w:val="22"/>
          <w:szCs w:val="22"/>
        </w:rPr>
        <w:t>.</w:t>
      </w:r>
      <w:r w:rsidR="009C7C64" w:rsidRPr="60DF0EE4">
        <w:rPr>
          <w:rFonts w:ascii="Calibri" w:hAnsi="Calibri" w:cs="Calibri"/>
          <w:b w:val="0"/>
          <w:sz w:val="22"/>
          <w:szCs w:val="22"/>
        </w:rPr>
        <w:t xml:space="preserve"> </w:t>
      </w:r>
      <w:r w:rsidR="00B2520D">
        <w:rPr>
          <w:rFonts w:ascii="Calibri" w:hAnsi="Calibri" w:cs="Calibri"/>
          <w:b w:val="0"/>
          <w:sz w:val="22"/>
          <w:szCs w:val="22"/>
        </w:rPr>
        <w:t xml:space="preserve">Dazu </w:t>
      </w:r>
      <w:r w:rsidR="00B918D8">
        <w:rPr>
          <w:rFonts w:ascii="Calibri" w:hAnsi="Calibri" w:cs="Calibri"/>
          <w:b w:val="0"/>
          <w:sz w:val="22"/>
          <w:szCs w:val="22"/>
        </w:rPr>
        <w:t>e</w:t>
      </w:r>
      <w:r w:rsidR="004E41AB">
        <w:rPr>
          <w:rFonts w:ascii="Calibri" w:hAnsi="Calibri" w:cs="Calibri"/>
          <w:b w:val="0"/>
          <w:sz w:val="22"/>
          <w:szCs w:val="22"/>
        </w:rPr>
        <w:t>rstellen Sie</w:t>
      </w:r>
      <w:r w:rsidR="00D71C36">
        <w:rPr>
          <w:rFonts w:ascii="Calibri" w:hAnsi="Calibri" w:cs="Calibri"/>
          <w:b w:val="0"/>
          <w:sz w:val="22"/>
          <w:szCs w:val="22"/>
        </w:rPr>
        <w:t xml:space="preserve"> </w:t>
      </w:r>
      <w:r w:rsidR="00B918D8">
        <w:rPr>
          <w:rFonts w:ascii="Calibri" w:hAnsi="Calibri" w:cs="Calibri"/>
          <w:b w:val="0"/>
          <w:sz w:val="22"/>
          <w:szCs w:val="22"/>
        </w:rPr>
        <w:t>zuallererst</w:t>
      </w:r>
      <w:r w:rsidR="004E41AB">
        <w:rPr>
          <w:rFonts w:ascii="Calibri" w:hAnsi="Calibri" w:cs="Calibri"/>
          <w:b w:val="0"/>
          <w:sz w:val="22"/>
          <w:szCs w:val="22"/>
        </w:rPr>
        <w:t xml:space="preserve"> </w:t>
      </w:r>
      <w:r w:rsidR="00D71C36">
        <w:rPr>
          <w:rFonts w:ascii="Calibri" w:hAnsi="Calibri" w:cs="Calibri"/>
          <w:b w:val="0"/>
          <w:sz w:val="22"/>
          <w:szCs w:val="22"/>
        </w:rPr>
        <w:t xml:space="preserve">einen eigenen KI-Assistenten, der </w:t>
      </w:r>
      <w:r w:rsidR="00120991">
        <w:rPr>
          <w:rFonts w:ascii="Calibri" w:hAnsi="Calibri" w:cs="Calibri"/>
          <w:b w:val="0"/>
          <w:sz w:val="22"/>
          <w:szCs w:val="22"/>
        </w:rPr>
        <w:t>Ihnen hilft, die</w:t>
      </w:r>
      <w:r w:rsidR="00137B30">
        <w:rPr>
          <w:rFonts w:ascii="Calibri" w:hAnsi="Calibri" w:cs="Calibri"/>
          <w:b w:val="0"/>
          <w:sz w:val="22"/>
          <w:szCs w:val="22"/>
        </w:rPr>
        <w:t xml:space="preserve"> </w:t>
      </w:r>
      <w:r w:rsidR="003B7691">
        <w:rPr>
          <w:rFonts w:ascii="Calibri" w:hAnsi="Calibri" w:cs="Calibri"/>
          <w:b w:val="0"/>
          <w:sz w:val="22"/>
          <w:szCs w:val="22"/>
        </w:rPr>
        <w:t xml:space="preserve">User Stories </w:t>
      </w:r>
      <w:r w:rsidR="00203890">
        <w:rPr>
          <w:rFonts w:ascii="Calibri" w:hAnsi="Calibri" w:cs="Calibri"/>
          <w:b w:val="0"/>
          <w:sz w:val="22"/>
          <w:szCs w:val="22"/>
        </w:rPr>
        <w:t xml:space="preserve">korrekt </w:t>
      </w:r>
      <w:r w:rsidR="00D0320D">
        <w:rPr>
          <w:rFonts w:ascii="Calibri" w:hAnsi="Calibri" w:cs="Calibri"/>
          <w:b w:val="0"/>
          <w:sz w:val="22"/>
          <w:szCs w:val="22"/>
        </w:rPr>
        <w:t>zu formulieren</w:t>
      </w:r>
      <w:r w:rsidR="00120991">
        <w:rPr>
          <w:rFonts w:ascii="Calibri" w:hAnsi="Calibri" w:cs="Calibri"/>
          <w:b w:val="0"/>
          <w:sz w:val="22"/>
          <w:szCs w:val="22"/>
        </w:rPr>
        <w:t>. Dabei sind folgende Anfo</w:t>
      </w:r>
      <w:r w:rsidR="00674431">
        <w:rPr>
          <w:rFonts w:ascii="Calibri" w:hAnsi="Calibri" w:cs="Calibri"/>
          <w:b w:val="0"/>
          <w:sz w:val="22"/>
          <w:szCs w:val="22"/>
        </w:rPr>
        <w:t>r</w:t>
      </w:r>
      <w:r w:rsidR="00120991">
        <w:rPr>
          <w:rFonts w:ascii="Calibri" w:hAnsi="Calibri" w:cs="Calibri"/>
          <w:b w:val="0"/>
          <w:sz w:val="22"/>
          <w:szCs w:val="22"/>
        </w:rPr>
        <w:t>derungen zu beachten:</w:t>
      </w:r>
    </w:p>
    <w:p w14:paraId="04DAFDA2" w14:textId="379FAE96" w:rsidR="009A716B" w:rsidRDefault="009A716B" w:rsidP="00F80E61">
      <w:pPr>
        <w:pStyle w:val="fett"/>
        <w:numPr>
          <w:ilvl w:val="0"/>
          <w:numId w:val="45"/>
        </w:numPr>
        <w:spacing w:line="259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Einhaltung der geforderten </w:t>
      </w:r>
      <w:r w:rsidR="008C48E8">
        <w:rPr>
          <w:rFonts w:ascii="Calibri" w:hAnsi="Calibri" w:cs="Calibri"/>
          <w:b w:val="0"/>
          <w:sz w:val="22"/>
          <w:szCs w:val="22"/>
        </w:rPr>
        <w:t>S</w:t>
      </w:r>
      <w:r w:rsidR="00CA416D">
        <w:rPr>
          <w:rFonts w:ascii="Calibri" w:hAnsi="Calibri" w:cs="Calibri"/>
          <w:b w:val="0"/>
          <w:sz w:val="22"/>
          <w:szCs w:val="22"/>
        </w:rPr>
        <w:t xml:space="preserve">truktur </w:t>
      </w:r>
      <w:r w:rsidR="009C4B73">
        <w:rPr>
          <w:rFonts w:ascii="Calibri" w:hAnsi="Calibri" w:cs="Calibri"/>
          <w:b w:val="0"/>
          <w:sz w:val="22"/>
          <w:szCs w:val="22"/>
        </w:rPr>
        <w:t>bei der</w:t>
      </w:r>
      <w:r w:rsidR="008C48E8">
        <w:rPr>
          <w:rFonts w:ascii="Calibri" w:hAnsi="Calibri" w:cs="Calibri"/>
          <w:b w:val="0"/>
          <w:sz w:val="22"/>
          <w:szCs w:val="22"/>
        </w:rPr>
        <w:t xml:space="preserve"> </w:t>
      </w:r>
      <w:r w:rsidR="00EB10CB">
        <w:rPr>
          <w:rFonts w:ascii="Calibri" w:hAnsi="Calibri" w:cs="Calibri"/>
          <w:b w:val="0"/>
          <w:sz w:val="22"/>
          <w:szCs w:val="22"/>
        </w:rPr>
        <w:t>Beschreibung einer</w:t>
      </w:r>
      <w:r w:rsidR="00267ABD">
        <w:rPr>
          <w:rFonts w:ascii="Calibri" w:hAnsi="Calibri" w:cs="Calibri"/>
          <w:b w:val="0"/>
          <w:sz w:val="22"/>
          <w:szCs w:val="22"/>
        </w:rPr>
        <w:t xml:space="preserve"> User Story</w:t>
      </w:r>
    </w:p>
    <w:p w14:paraId="15B08C14" w14:textId="0A2E1F67" w:rsidR="009C4B73" w:rsidRDefault="009C4B73" w:rsidP="00F80E61">
      <w:pPr>
        <w:pStyle w:val="fett"/>
        <w:numPr>
          <w:ilvl w:val="0"/>
          <w:numId w:val="45"/>
        </w:numPr>
        <w:spacing w:line="259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Zuordnung zu einem berufsspezif</w:t>
      </w:r>
      <w:r w:rsidR="00013124">
        <w:rPr>
          <w:rFonts w:ascii="Calibri" w:hAnsi="Calibri" w:cs="Calibri"/>
          <w:b w:val="0"/>
          <w:sz w:val="22"/>
          <w:szCs w:val="22"/>
        </w:rPr>
        <w:t>i</w:t>
      </w:r>
      <w:r>
        <w:rPr>
          <w:rFonts w:ascii="Calibri" w:hAnsi="Calibri" w:cs="Calibri"/>
          <w:b w:val="0"/>
          <w:sz w:val="22"/>
          <w:szCs w:val="22"/>
        </w:rPr>
        <w:t xml:space="preserve">schen Lernfeld und dem damit verknüpften </w:t>
      </w:r>
      <w:proofErr w:type="spellStart"/>
      <w:r>
        <w:rPr>
          <w:rFonts w:ascii="Calibri" w:hAnsi="Calibri" w:cs="Calibri"/>
          <w:b w:val="0"/>
          <w:sz w:val="22"/>
          <w:szCs w:val="22"/>
        </w:rPr>
        <w:t>Bündelungsfach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im IT-Bereich</w:t>
      </w:r>
    </w:p>
    <w:p w14:paraId="716AC527" w14:textId="75F823E0" w:rsidR="00267ABD" w:rsidRPr="0079370A" w:rsidRDefault="00C66687" w:rsidP="00F80E61">
      <w:pPr>
        <w:pStyle w:val="fett"/>
        <w:numPr>
          <w:ilvl w:val="0"/>
          <w:numId w:val="45"/>
        </w:numPr>
        <w:spacing w:line="259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Schätzung des Auswand für die User Story in T-Shirt-Größen XS</w:t>
      </w:r>
      <w:r w:rsidR="003F2ACA">
        <w:rPr>
          <w:rFonts w:ascii="Calibri" w:hAnsi="Calibri" w:cs="Calibri"/>
          <w:b w:val="0"/>
          <w:sz w:val="22"/>
          <w:szCs w:val="22"/>
        </w:rPr>
        <w:t xml:space="preserve"> (1-2 Std)</w:t>
      </w:r>
      <w:r>
        <w:rPr>
          <w:rFonts w:ascii="Calibri" w:hAnsi="Calibri" w:cs="Calibri"/>
          <w:b w:val="0"/>
          <w:sz w:val="22"/>
          <w:szCs w:val="22"/>
        </w:rPr>
        <w:t>, S</w:t>
      </w:r>
      <w:r w:rsidR="003F2ACA">
        <w:rPr>
          <w:rFonts w:ascii="Calibri" w:hAnsi="Calibri" w:cs="Calibri"/>
          <w:b w:val="0"/>
          <w:sz w:val="22"/>
          <w:szCs w:val="22"/>
        </w:rPr>
        <w:t xml:space="preserve"> (4 Std)</w:t>
      </w:r>
      <w:r>
        <w:rPr>
          <w:rFonts w:ascii="Calibri" w:hAnsi="Calibri" w:cs="Calibri"/>
          <w:b w:val="0"/>
          <w:sz w:val="22"/>
          <w:szCs w:val="22"/>
        </w:rPr>
        <w:t>, M</w:t>
      </w:r>
      <w:r w:rsidR="003F2ACA">
        <w:rPr>
          <w:rFonts w:ascii="Calibri" w:hAnsi="Calibri" w:cs="Calibri"/>
          <w:b w:val="0"/>
          <w:sz w:val="22"/>
          <w:szCs w:val="22"/>
        </w:rPr>
        <w:t xml:space="preserve"> (8 </w:t>
      </w:r>
      <w:r w:rsidR="00133A8D">
        <w:rPr>
          <w:rFonts w:ascii="Calibri" w:hAnsi="Calibri" w:cs="Calibri"/>
          <w:b w:val="0"/>
          <w:sz w:val="22"/>
          <w:szCs w:val="22"/>
        </w:rPr>
        <w:t>Std)</w:t>
      </w:r>
      <w:r>
        <w:rPr>
          <w:rFonts w:ascii="Calibri" w:hAnsi="Calibri" w:cs="Calibri"/>
          <w:b w:val="0"/>
          <w:sz w:val="22"/>
          <w:szCs w:val="22"/>
        </w:rPr>
        <w:t>, L</w:t>
      </w:r>
      <w:r w:rsidR="00133A8D">
        <w:rPr>
          <w:rFonts w:ascii="Calibri" w:hAnsi="Calibri" w:cs="Calibri"/>
          <w:b w:val="0"/>
          <w:sz w:val="22"/>
          <w:szCs w:val="22"/>
        </w:rPr>
        <w:t xml:space="preserve"> (16 Std)</w:t>
      </w:r>
      <w:r>
        <w:rPr>
          <w:rFonts w:ascii="Calibri" w:hAnsi="Calibri" w:cs="Calibri"/>
          <w:b w:val="0"/>
          <w:sz w:val="22"/>
          <w:szCs w:val="22"/>
        </w:rPr>
        <w:t>, XL</w:t>
      </w:r>
      <w:r w:rsidR="00133A8D">
        <w:rPr>
          <w:rFonts w:ascii="Calibri" w:hAnsi="Calibri" w:cs="Calibri"/>
          <w:b w:val="0"/>
          <w:sz w:val="22"/>
          <w:szCs w:val="22"/>
        </w:rPr>
        <w:t xml:space="preserve"> (mehr als 16 Std)</w:t>
      </w:r>
    </w:p>
    <w:sectPr w:rsidR="00267ABD" w:rsidRPr="0079370A">
      <w:headerReference w:type="default" r:id="rId15"/>
      <w:footerReference w:type="default" r:id="rId16"/>
      <w:pgSz w:w="11907" w:h="16840" w:code="9"/>
      <w:pgMar w:top="851" w:right="1134" w:bottom="910" w:left="113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B916" w14:textId="77777777" w:rsidR="00B43E6B" w:rsidRDefault="00B43E6B">
      <w:r>
        <w:separator/>
      </w:r>
    </w:p>
  </w:endnote>
  <w:endnote w:type="continuationSeparator" w:id="0">
    <w:p w14:paraId="698C67C0" w14:textId="77777777" w:rsidR="00B43E6B" w:rsidRDefault="00B43E6B">
      <w:r>
        <w:continuationSeparator/>
      </w:r>
    </w:p>
  </w:endnote>
  <w:endnote w:type="continuationNotice" w:id="1">
    <w:p w14:paraId="0A0C9309" w14:textId="77777777" w:rsidR="00B43E6B" w:rsidRDefault="00B43E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A643" w14:textId="197AEA2E" w:rsidR="00C0508B" w:rsidRDefault="00C0508B">
    <w:pPr>
      <w:pStyle w:val="Footer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Seite </w:t>
    </w:r>
    <w:r>
      <w:rPr>
        <w:rStyle w:val="PageNumber"/>
        <w:rFonts w:ascii="Arial" w:hAnsi="Arial" w:cs="Arial"/>
        <w:sz w:val="12"/>
      </w:rPr>
      <w:fldChar w:fldCharType="begin"/>
    </w:r>
    <w:r>
      <w:rPr>
        <w:rStyle w:val="PageNumber"/>
        <w:rFonts w:ascii="Arial" w:hAnsi="Arial" w:cs="Arial"/>
        <w:sz w:val="12"/>
      </w:rPr>
      <w:instrText xml:space="preserve"> PAGE </w:instrText>
    </w:r>
    <w:r>
      <w:rPr>
        <w:rStyle w:val="PageNumber"/>
        <w:rFonts w:ascii="Arial" w:hAnsi="Arial" w:cs="Arial"/>
        <w:sz w:val="12"/>
      </w:rPr>
      <w:fldChar w:fldCharType="separate"/>
    </w:r>
    <w:r w:rsidR="00976C4B">
      <w:rPr>
        <w:rStyle w:val="PageNumber"/>
        <w:rFonts w:ascii="Arial" w:hAnsi="Arial" w:cs="Arial"/>
        <w:noProof/>
        <w:sz w:val="12"/>
      </w:rPr>
      <w:t>1</w:t>
    </w:r>
    <w:r>
      <w:rPr>
        <w:rStyle w:val="PageNumber"/>
        <w:rFonts w:ascii="Arial" w:hAnsi="Arial" w:cs="Arial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34B3" w14:textId="77777777" w:rsidR="00B43E6B" w:rsidRDefault="00B43E6B">
      <w:r>
        <w:separator/>
      </w:r>
    </w:p>
  </w:footnote>
  <w:footnote w:type="continuationSeparator" w:id="0">
    <w:p w14:paraId="6C20B510" w14:textId="77777777" w:rsidR="00B43E6B" w:rsidRDefault="00B43E6B">
      <w:r>
        <w:continuationSeparator/>
      </w:r>
    </w:p>
  </w:footnote>
  <w:footnote w:type="continuationNotice" w:id="1">
    <w:p w14:paraId="4AB1C8E5" w14:textId="77777777" w:rsidR="00B43E6B" w:rsidRDefault="00B43E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5447" w14:textId="618B028C" w:rsidR="00C0508B" w:rsidRPr="00472F01" w:rsidRDefault="00C0508B">
    <w:pPr>
      <w:pStyle w:val="fet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jc w:val="center"/>
      <w:rPr>
        <w:rFonts w:ascii="Calibri" w:hAnsi="Calibri" w:cs="Calibri"/>
        <w:sz w:val="32"/>
      </w:rPr>
    </w:pPr>
    <w:r w:rsidRPr="00472F01">
      <w:rPr>
        <w:rFonts w:ascii="Calibri" w:hAnsi="Calibri" w:cs="Calibri"/>
        <w:sz w:val="32"/>
      </w:rPr>
      <w:t>Das Problem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3wlaZwCDL7VD/" int2:id="E4frVWL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3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1" w15:restartNumberingAfterBreak="0">
    <w:nsid w:val="05DE34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3D32"/>
    <w:multiLevelType w:val="hybridMultilevel"/>
    <w:tmpl w:val="CC80E08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D34AB3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DD5681A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163DE25"/>
    <w:multiLevelType w:val="hybridMultilevel"/>
    <w:tmpl w:val="FFFFFFFF"/>
    <w:lvl w:ilvl="0" w:tplc="B4B61DB2">
      <w:start w:val="1"/>
      <w:numFmt w:val="lowerLetter"/>
      <w:lvlText w:val="%1."/>
      <w:lvlJc w:val="left"/>
      <w:pPr>
        <w:ind w:left="1068" w:hanging="360"/>
      </w:pPr>
    </w:lvl>
    <w:lvl w:ilvl="1" w:tplc="7636839C">
      <w:start w:val="1"/>
      <w:numFmt w:val="lowerLetter"/>
      <w:lvlText w:val="%2."/>
      <w:lvlJc w:val="left"/>
      <w:pPr>
        <w:ind w:left="1788" w:hanging="360"/>
      </w:pPr>
    </w:lvl>
    <w:lvl w:ilvl="2" w:tplc="65C4A892">
      <w:start w:val="1"/>
      <w:numFmt w:val="lowerRoman"/>
      <w:lvlText w:val="%3."/>
      <w:lvlJc w:val="right"/>
      <w:pPr>
        <w:ind w:left="2508" w:hanging="180"/>
      </w:pPr>
    </w:lvl>
    <w:lvl w:ilvl="3" w:tplc="545E1AC4">
      <w:start w:val="1"/>
      <w:numFmt w:val="decimal"/>
      <w:lvlText w:val="%4."/>
      <w:lvlJc w:val="left"/>
      <w:pPr>
        <w:ind w:left="3228" w:hanging="360"/>
      </w:pPr>
    </w:lvl>
    <w:lvl w:ilvl="4" w:tplc="52842826">
      <w:start w:val="1"/>
      <w:numFmt w:val="lowerLetter"/>
      <w:lvlText w:val="%5."/>
      <w:lvlJc w:val="left"/>
      <w:pPr>
        <w:ind w:left="3948" w:hanging="360"/>
      </w:pPr>
    </w:lvl>
    <w:lvl w:ilvl="5" w:tplc="867A7830">
      <w:start w:val="1"/>
      <w:numFmt w:val="lowerRoman"/>
      <w:lvlText w:val="%6."/>
      <w:lvlJc w:val="right"/>
      <w:pPr>
        <w:ind w:left="4668" w:hanging="180"/>
      </w:pPr>
    </w:lvl>
    <w:lvl w:ilvl="6" w:tplc="600AEB38">
      <w:start w:val="1"/>
      <w:numFmt w:val="decimal"/>
      <w:lvlText w:val="%7."/>
      <w:lvlJc w:val="left"/>
      <w:pPr>
        <w:ind w:left="5388" w:hanging="360"/>
      </w:pPr>
    </w:lvl>
    <w:lvl w:ilvl="7" w:tplc="7B864444">
      <w:start w:val="1"/>
      <w:numFmt w:val="lowerLetter"/>
      <w:lvlText w:val="%8."/>
      <w:lvlJc w:val="left"/>
      <w:pPr>
        <w:ind w:left="6108" w:hanging="360"/>
      </w:pPr>
    </w:lvl>
    <w:lvl w:ilvl="8" w:tplc="36D88664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FB6DC6"/>
    <w:multiLevelType w:val="hybridMultilevel"/>
    <w:tmpl w:val="C35C230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49B444B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6176E91"/>
    <w:multiLevelType w:val="hybridMultilevel"/>
    <w:tmpl w:val="2A6E3FAC"/>
    <w:lvl w:ilvl="0" w:tplc="1EA64A00">
      <w:start w:val="1"/>
      <w:numFmt w:val="decimal"/>
      <w:lvlText w:val="%1."/>
      <w:lvlJc w:val="left"/>
      <w:pPr>
        <w:ind w:left="720" w:hanging="360"/>
      </w:pPr>
    </w:lvl>
    <w:lvl w:ilvl="1" w:tplc="789EAA00">
      <w:start w:val="1"/>
      <w:numFmt w:val="lowerLetter"/>
      <w:lvlText w:val="%2."/>
      <w:lvlJc w:val="left"/>
      <w:pPr>
        <w:ind w:left="1440" w:hanging="360"/>
      </w:pPr>
    </w:lvl>
    <w:lvl w:ilvl="2" w:tplc="447C93E4">
      <w:start w:val="1"/>
      <w:numFmt w:val="lowerRoman"/>
      <w:lvlText w:val="%3."/>
      <w:lvlJc w:val="right"/>
      <w:pPr>
        <w:ind w:left="2160" w:hanging="180"/>
      </w:pPr>
    </w:lvl>
    <w:lvl w:ilvl="3" w:tplc="25241F3E">
      <w:start w:val="1"/>
      <w:numFmt w:val="decimal"/>
      <w:lvlText w:val="%4."/>
      <w:lvlJc w:val="left"/>
      <w:pPr>
        <w:ind w:left="2880" w:hanging="360"/>
      </w:pPr>
    </w:lvl>
    <w:lvl w:ilvl="4" w:tplc="D3A4FC98">
      <w:start w:val="1"/>
      <w:numFmt w:val="lowerLetter"/>
      <w:lvlText w:val="%5."/>
      <w:lvlJc w:val="left"/>
      <w:pPr>
        <w:ind w:left="3600" w:hanging="360"/>
      </w:pPr>
    </w:lvl>
    <w:lvl w:ilvl="5" w:tplc="1368D20E">
      <w:start w:val="1"/>
      <w:numFmt w:val="lowerRoman"/>
      <w:lvlText w:val="%6."/>
      <w:lvlJc w:val="right"/>
      <w:pPr>
        <w:ind w:left="4320" w:hanging="180"/>
      </w:pPr>
    </w:lvl>
    <w:lvl w:ilvl="6" w:tplc="FE661AAC">
      <w:start w:val="1"/>
      <w:numFmt w:val="decimal"/>
      <w:lvlText w:val="%7."/>
      <w:lvlJc w:val="left"/>
      <w:pPr>
        <w:ind w:left="5040" w:hanging="360"/>
      </w:pPr>
    </w:lvl>
    <w:lvl w:ilvl="7" w:tplc="98602B5E">
      <w:start w:val="1"/>
      <w:numFmt w:val="lowerLetter"/>
      <w:lvlText w:val="%8."/>
      <w:lvlJc w:val="left"/>
      <w:pPr>
        <w:ind w:left="5760" w:hanging="360"/>
      </w:pPr>
    </w:lvl>
    <w:lvl w:ilvl="8" w:tplc="3678F8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94B6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A9468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00539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3F76C4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7C49E3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5A90A2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85C0B3E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D3F140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E57A5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4735FD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61A5087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73A6FF0"/>
    <w:multiLevelType w:val="hybridMultilevel"/>
    <w:tmpl w:val="E9143522"/>
    <w:lvl w:ilvl="0" w:tplc="A5AC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C1476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B3204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22AA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8C80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E1ACB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9AF8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6C02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1279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DC6B4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B450C1E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D9700EE"/>
    <w:multiLevelType w:val="singleLevel"/>
    <w:tmpl w:val="A91AD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41A580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A1663AB"/>
    <w:multiLevelType w:val="hybridMultilevel"/>
    <w:tmpl w:val="EC1A3B4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25242C"/>
    <w:multiLevelType w:val="hybridMultilevel"/>
    <w:tmpl w:val="85CAFA5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0603BBA"/>
    <w:multiLevelType w:val="hybridMultilevel"/>
    <w:tmpl w:val="0052BD8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AE7D2B"/>
    <w:multiLevelType w:val="hybridMultilevel"/>
    <w:tmpl w:val="FFFFFFFF"/>
    <w:lvl w:ilvl="0" w:tplc="00867D0C">
      <w:start w:val="1"/>
      <w:numFmt w:val="lowerLetter"/>
      <w:lvlText w:val="%1."/>
      <w:lvlJc w:val="left"/>
      <w:pPr>
        <w:ind w:left="1068" w:hanging="360"/>
      </w:pPr>
    </w:lvl>
    <w:lvl w:ilvl="1" w:tplc="9A02B8DC">
      <w:start w:val="1"/>
      <w:numFmt w:val="lowerLetter"/>
      <w:lvlText w:val="%2."/>
      <w:lvlJc w:val="left"/>
      <w:pPr>
        <w:ind w:left="1788" w:hanging="360"/>
      </w:pPr>
    </w:lvl>
    <w:lvl w:ilvl="2" w:tplc="5EE60ED4">
      <w:start w:val="1"/>
      <w:numFmt w:val="lowerRoman"/>
      <w:lvlText w:val="%3."/>
      <w:lvlJc w:val="right"/>
      <w:pPr>
        <w:ind w:left="2508" w:hanging="180"/>
      </w:pPr>
    </w:lvl>
    <w:lvl w:ilvl="3" w:tplc="3FD66440">
      <w:start w:val="1"/>
      <w:numFmt w:val="decimal"/>
      <w:lvlText w:val="%4."/>
      <w:lvlJc w:val="left"/>
      <w:pPr>
        <w:ind w:left="3228" w:hanging="360"/>
      </w:pPr>
    </w:lvl>
    <w:lvl w:ilvl="4" w:tplc="640CACAC">
      <w:start w:val="1"/>
      <w:numFmt w:val="lowerLetter"/>
      <w:lvlText w:val="%5."/>
      <w:lvlJc w:val="left"/>
      <w:pPr>
        <w:ind w:left="3948" w:hanging="360"/>
      </w:pPr>
    </w:lvl>
    <w:lvl w:ilvl="5" w:tplc="F36E8836">
      <w:start w:val="1"/>
      <w:numFmt w:val="lowerRoman"/>
      <w:lvlText w:val="%6."/>
      <w:lvlJc w:val="right"/>
      <w:pPr>
        <w:ind w:left="4668" w:hanging="180"/>
      </w:pPr>
    </w:lvl>
    <w:lvl w:ilvl="6" w:tplc="1CB00F84">
      <w:start w:val="1"/>
      <w:numFmt w:val="decimal"/>
      <w:lvlText w:val="%7."/>
      <w:lvlJc w:val="left"/>
      <w:pPr>
        <w:ind w:left="5388" w:hanging="360"/>
      </w:pPr>
    </w:lvl>
    <w:lvl w:ilvl="7" w:tplc="845C4886">
      <w:start w:val="1"/>
      <w:numFmt w:val="lowerLetter"/>
      <w:lvlText w:val="%8."/>
      <w:lvlJc w:val="left"/>
      <w:pPr>
        <w:ind w:left="6108" w:hanging="360"/>
      </w:pPr>
    </w:lvl>
    <w:lvl w:ilvl="8" w:tplc="9A6238F8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7D84E6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91AF322"/>
    <w:multiLevelType w:val="hybridMultilevel"/>
    <w:tmpl w:val="FFFFFFFF"/>
    <w:lvl w:ilvl="0" w:tplc="7158C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42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C7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4A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E05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2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44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EE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EF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60C8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DD5D4B"/>
    <w:multiLevelType w:val="hybridMultilevel"/>
    <w:tmpl w:val="AB66FD2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D52CC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147B4AE"/>
    <w:multiLevelType w:val="hybridMultilevel"/>
    <w:tmpl w:val="2BD87808"/>
    <w:lvl w:ilvl="0" w:tplc="616E19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924BF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3E69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6E34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B050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6289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6EE1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88C3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8D09F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BD2FC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39D244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7CA5207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8F1176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AB42747"/>
    <w:multiLevelType w:val="hybridMultilevel"/>
    <w:tmpl w:val="302A14D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BC87EA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D68419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E7E0001"/>
    <w:multiLevelType w:val="hybridMultilevel"/>
    <w:tmpl w:val="9258D5A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F9C562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FBF188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485476">
    <w:abstractNumId w:val="30"/>
  </w:num>
  <w:num w:numId="2" w16cid:durableId="1132947216">
    <w:abstractNumId w:val="7"/>
  </w:num>
  <w:num w:numId="3" w16cid:durableId="894320913">
    <w:abstractNumId w:val="23"/>
  </w:num>
  <w:num w:numId="4" w16cid:durableId="1937208487">
    <w:abstractNumId w:val="40"/>
  </w:num>
  <w:num w:numId="5" w16cid:durableId="1959607301">
    <w:abstractNumId w:val="10"/>
  </w:num>
  <w:num w:numId="6" w16cid:durableId="2128235024">
    <w:abstractNumId w:val="29"/>
  </w:num>
  <w:num w:numId="7" w16cid:durableId="1731922624">
    <w:abstractNumId w:val="41"/>
  </w:num>
  <w:num w:numId="8" w16cid:durableId="510145945">
    <w:abstractNumId w:val="4"/>
  </w:num>
  <w:num w:numId="9" w16cid:durableId="1003512827">
    <w:abstractNumId w:val="43"/>
  </w:num>
  <w:num w:numId="10" w16cid:durableId="1885865003">
    <w:abstractNumId w:val="11"/>
  </w:num>
  <w:num w:numId="11" w16cid:durableId="990016488">
    <w:abstractNumId w:val="17"/>
  </w:num>
  <w:num w:numId="12" w16cid:durableId="1076363768">
    <w:abstractNumId w:val="0"/>
  </w:num>
  <w:num w:numId="13" w16cid:durableId="746343210">
    <w:abstractNumId w:val="38"/>
  </w:num>
  <w:num w:numId="14" w16cid:durableId="1079451102">
    <w:abstractNumId w:val="36"/>
  </w:num>
  <w:num w:numId="15" w16cid:durableId="1053574732">
    <w:abstractNumId w:val="9"/>
  </w:num>
  <w:num w:numId="16" w16cid:durableId="1262835408">
    <w:abstractNumId w:val="21"/>
  </w:num>
  <w:num w:numId="17" w16cid:durableId="1005087559">
    <w:abstractNumId w:val="3"/>
  </w:num>
  <w:num w:numId="18" w16cid:durableId="1482969102">
    <w:abstractNumId w:val="37"/>
  </w:num>
  <w:num w:numId="19" w16cid:durableId="369840153">
    <w:abstractNumId w:val="12"/>
  </w:num>
  <w:num w:numId="20" w16cid:durableId="1914701872">
    <w:abstractNumId w:val="31"/>
  </w:num>
  <w:num w:numId="21" w16cid:durableId="862061863">
    <w:abstractNumId w:val="35"/>
  </w:num>
  <w:num w:numId="22" w16cid:durableId="1179007949">
    <w:abstractNumId w:val="13"/>
  </w:num>
  <w:num w:numId="23" w16cid:durableId="744914867">
    <w:abstractNumId w:val="22"/>
  </w:num>
  <w:num w:numId="24" w16cid:durableId="1336344764">
    <w:abstractNumId w:val="44"/>
  </w:num>
  <w:num w:numId="25" w16cid:durableId="1093478701">
    <w:abstractNumId w:val="24"/>
  </w:num>
  <w:num w:numId="26" w16cid:durableId="1890259917">
    <w:abstractNumId w:val="33"/>
  </w:num>
  <w:num w:numId="27" w16cid:durableId="1181972488">
    <w:abstractNumId w:val="18"/>
  </w:num>
  <w:num w:numId="28" w16cid:durableId="72776816">
    <w:abstractNumId w:val="14"/>
  </w:num>
  <w:num w:numId="29" w16cid:durableId="300841356">
    <w:abstractNumId w:val="15"/>
  </w:num>
  <w:num w:numId="30" w16cid:durableId="1474371452">
    <w:abstractNumId w:val="16"/>
  </w:num>
  <w:num w:numId="31" w16cid:durableId="1200554206">
    <w:abstractNumId w:val="19"/>
  </w:num>
  <w:num w:numId="32" w16cid:durableId="1425342788">
    <w:abstractNumId w:val="25"/>
  </w:num>
  <w:num w:numId="33" w16cid:durableId="1394086076">
    <w:abstractNumId w:val="32"/>
  </w:num>
  <w:num w:numId="34" w16cid:durableId="948196928">
    <w:abstractNumId w:val="27"/>
  </w:num>
  <w:num w:numId="35" w16cid:durableId="204175045">
    <w:abstractNumId w:val="39"/>
  </w:num>
  <w:num w:numId="36" w16cid:durableId="338505069">
    <w:abstractNumId w:val="2"/>
  </w:num>
  <w:num w:numId="37" w16cid:durableId="1559122170">
    <w:abstractNumId w:val="26"/>
  </w:num>
  <w:num w:numId="38" w16cid:durableId="598030540">
    <w:abstractNumId w:val="6"/>
  </w:num>
  <w:num w:numId="39" w16cid:durableId="1969125947">
    <w:abstractNumId w:val="1"/>
  </w:num>
  <w:num w:numId="40" w16cid:durableId="676929661">
    <w:abstractNumId w:val="34"/>
  </w:num>
  <w:num w:numId="41" w16cid:durableId="742289255">
    <w:abstractNumId w:val="20"/>
  </w:num>
  <w:num w:numId="42" w16cid:durableId="2026784694">
    <w:abstractNumId w:val="8"/>
  </w:num>
  <w:num w:numId="43" w16cid:durableId="448747848">
    <w:abstractNumId w:val="28"/>
  </w:num>
  <w:num w:numId="44" w16cid:durableId="1391534345">
    <w:abstractNumId w:val="5"/>
  </w:num>
  <w:num w:numId="45" w16cid:durableId="170586773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34E"/>
    <w:rsid w:val="0000700E"/>
    <w:rsid w:val="00013124"/>
    <w:rsid w:val="00016308"/>
    <w:rsid w:val="00021517"/>
    <w:rsid w:val="000247F8"/>
    <w:rsid w:val="00025113"/>
    <w:rsid w:val="00025B4B"/>
    <w:rsid w:val="000301D3"/>
    <w:rsid w:val="000402F4"/>
    <w:rsid w:val="00041A52"/>
    <w:rsid w:val="000456DD"/>
    <w:rsid w:val="00057F97"/>
    <w:rsid w:val="000612CE"/>
    <w:rsid w:val="000651E0"/>
    <w:rsid w:val="000668A4"/>
    <w:rsid w:val="000669FA"/>
    <w:rsid w:val="00076BEA"/>
    <w:rsid w:val="000770B7"/>
    <w:rsid w:val="00084139"/>
    <w:rsid w:val="0008550C"/>
    <w:rsid w:val="00087CD2"/>
    <w:rsid w:val="00094959"/>
    <w:rsid w:val="000971DF"/>
    <w:rsid w:val="000A1727"/>
    <w:rsid w:val="000A4BB7"/>
    <w:rsid w:val="000A5A63"/>
    <w:rsid w:val="000A5CDA"/>
    <w:rsid w:val="000A7E06"/>
    <w:rsid w:val="000B238B"/>
    <w:rsid w:val="000B2519"/>
    <w:rsid w:val="000C316E"/>
    <w:rsid w:val="000C6FD8"/>
    <w:rsid w:val="000D102A"/>
    <w:rsid w:val="000D434E"/>
    <w:rsid w:val="000D53D9"/>
    <w:rsid w:val="000F015D"/>
    <w:rsid w:val="000F2D8C"/>
    <w:rsid w:val="000F415B"/>
    <w:rsid w:val="000F527A"/>
    <w:rsid w:val="00100256"/>
    <w:rsid w:val="00102C1B"/>
    <w:rsid w:val="00103697"/>
    <w:rsid w:val="00105085"/>
    <w:rsid w:val="00105C60"/>
    <w:rsid w:val="0011162E"/>
    <w:rsid w:val="00111884"/>
    <w:rsid w:val="00116F0E"/>
    <w:rsid w:val="00120991"/>
    <w:rsid w:val="0012169A"/>
    <w:rsid w:val="0012222F"/>
    <w:rsid w:val="00122BA8"/>
    <w:rsid w:val="001271D5"/>
    <w:rsid w:val="001304FC"/>
    <w:rsid w:val="001318FD"/>
    <w:rsid w:val="00133A8D"/>
    <w:rsid w:val="00135947"/>
    <w:rsid w:val="0013657C"/>
    <w:rsid w:val="00137B30"/>
    <w:rsid w:val="001402F2"/>
    <w:rsid w:val="001453BC"/>
    <w:rsid w:val="00145D47"/>
    <w:rsid w:val="00146E54"/>
    <w:rsid w:val="00147B72"/>
    <w:rsid w:val="00147F1B"/>
    <w:rsid w:val="00152A0B"/>
    <w:rsid w:val="00154351"/>
    <w:rsid w:val="00154F19"/>
    <w:rsid w:val="0016041A"/>
    <w:rsid w:val="0016175E"/>
    <w:rsid w:val="001667D2"/>
    <w:rsid w:val="00174E95"/>
    <w:rsid w:val="001773B0"/>
    <w:rsid w:val="00181882"/>
    <w:rsid w:val="00190663"/>
    <w:rsid w:val="001A0511"/>
    <w:rsid w:val="001A247E"/>
    <w:rsid w:val="001B0AA1"/>
    <w:rsid w:val="001B20B7"/>
    <w:rsid w:val="001B2FD5"/>
    <w:rsid w:val="001B3FB2"/>
    <w:rsid w:val="001B7731"/>
    <w:rsid w:val="001C0AA3"/>
    <w:rsid w:val="001C1119"/>
    <w:rsid w:val="001C4007"/>
    <w:rsid w:val="001C52E0"/>
    <w:rsid w:val="001D1CC2"/>
    <w:rsid w:val="001D6E59"/>
    <w:rsid w:val="001D78AA"/>
    <w:rsid w:val="001E6AB6"/>
    <w:rsid w:val="001F2057"/>
    <w:rsid w:val="001F2BE8"/>
    <w:rsid w:val="001F3D33"/>
    <w:rsid w:val="001F3FD9"/>
    <w:rsid w:val="001F463F"/>
    <w:rsid w:val="001F4F08"/>
    <w:rsid w:val="001F51D0"/>
    <w:rsid w:val="001F70E9"/>
    <w:rsid w:val="001F7109"/>
    <w:rsid w:val="002017D1"/>
    <w:rsid w:val="0020201D"/>
    <w:rsid w:val="00202027"/>
    <w:rsid w:val="00203890"/>
    <w:rsid w:val="00203FB5"/>
    <w:rsid w:val="002115A3"/>
    <w:rsid w:val="00213299"/>
    <w:rsid w:val="0021395E"/>
    <w:rsid w:val="00214154"/>
    <w:rsid w:val="00215F57"/>
    <w:rsid w:val="0022025C"/>
    <w:rsid w:val="00220C1D"/>
    <w:rsid w:val="00223BA9"/>
    <w:rsid w:val="00223C9C"/>
    <w:rsid w:val="002316B9"/>
    <w:rsid w:val="002407E5"/>
    <w:rsid w:val="00240926"/>
    <w:rsid w:val="00252179"/>
    <w:rsid w:val="00261D8D"/>
    <w:rsid w:val="00262747"/>
    <w:rsid w:val="00262D4F"/>
    <w:rsid w:val="002630EA"/>
    <w:rsid w:val="00266FBA"/>
    <w:rsid w:val="00267ABD"/>
    <w:rsid w:val="00267E0D"/>
    <w:rsid w:val="00272AA9"/>
    <w:rsid w:val="00275488"/>
    <w:rsid w:val="00277AC9"/>
    <w:rsid w:val="002920CA"/>
    <w:rsid w:val="00294107"/>
    <w:rsid w:val="002941FC"/>
    <w:rsid w:val="00295DFE"/>
    <w:rsid w:val="002960B4"/>
    <w:rsid w:val="002962D5"/>
    <w:rsid w:val="002A01CD"/>
    <w:rsid w:val="002A6755"/>
    <w:rsid w:val="002B35A7"/>
    <w:rsid w:val="002B35F0"/>
    <w:rsid w:val="002B603B"/>
    <w:rsid w:val="002C0C93"/>
    <w:rsid w:val="002C6F42"/>
    <w:rsid w:val="002D457D"/>
    <w:rsid w:val="002D6155"/>
    <w:rsid w:val="002D6AB5"/>
    <w:rsid w:val="002E0052"/>
    <w:rsid w:val="002E0EFA"/>
    <w:rsid w:val="002E31F5"/>
    <w:rsid w:val="002E6E53"/>
    <w:rsid w:val="002E75A6"/>
    <w:rsid w:val="002F13DA"/>
    <w:rsid w:val="002F6B2F"/>
    <w:rsid w:val="0030199E"/>
    <w:rsid w:val="00304846"/>
    <w:rsid w:val="00305E9F"/>
    <w:rsid w:val="00307725"/>
    <w:rsid w:val="00314D0D"/>
    <w:rsid w:val="00314E5C"/>
    <w:rsid w:val="00315A37"/>
    <w:rsid w:val="003166C5"/>
    <w:rsid w:val="003173EA"/>
    <w:rsid w:val="00317C81"/>
    <w:rsid w:val="00317DB0"/>
    <w:rsid w:val="00333106"/>
    <w:rsid w:val="00334CFE"/>
    <w:rsid w:val="003773D2"/>
    <w:rsid w:val="00383765"/>
    <w:rsid w:val="00384269"/>
    <w:rsid w:val="0038478A"/>
    <w:rsid w:val="00385833"/>
    <w:rsid w:val="00391B82"/>
    <w:rsid w:val="00393146"/>
    <w:rsid w:val="00397E51"/>
    <w:rsid w:val="003B0FBA"/>
    <w:rsid w:val="003B7691"/>
    <w:rsid w:val="003C0D43"/>
    <w:rsid w:val="003C20BF"/>
    <w:rsid w:val="003C2CA9"/>
    <w:rsid w:val="003C4403"/>
    <w:rsid w:val="003C567E"/>
    <w:rsid w:val="003C74C5"/>
    <w:rsid w:val="003D0BAD"/>
    <w:rsid w:val="003D71DB"/>
    <w:rsid w:val="003E1E61"/>
    <w:rsid w:val="003E4493"/>
    <w:rsid w:val="003E6B95"/>
    <w:rsid w:val="003E7CAD"/>
    <w:rsid w:val="003F0442"/>
    <w:rsid w:val="003F2ACA"/>
    <w:rsid w:val="00403AB0"/>
    <w:rsid w:val="0040573B"/>
    <w:rsid w:val="00411686"/>
    <w:rsid w:val="00412D03"/>
    <w:rsid w:val="00414924"/>
    <w:rsid w:val="004205AC"/>
    <w:rsid w:val="00420623"/>
    <w:rsid w:val="004232E4"/>
    <w:rsid w:val="00427602"/>
    <w:rsid w:val="0043165A"/>
    <w:rsid w:val="004317BD"/>
    <w:rsid w:val="0043789D"/>
    <w:rsid w:val="0044261A"/>
    <w:rsid w:val="004434BB"/>
    <w:rsid w:val="004457DD"/>
    <w:rsid w:val="00446C02"/>
    <w:rsid w:val="00447458"/>
    <w:rsid w:val="00457420"/>
    <w:rsid w:val="00460072"/>
    <w:rsid w:val="00461C65"/>
    <w:rsid w:val="00463E41"/>
    <w:rsid w:val="00465992"/>
    <w:rsid w:val="00472F01"/>
    <w:rsid w:val="0047662C"/>
    <w:rsid w:val="0048213D"/>
    <w:rsid w:val="00484029"/>
    <w:rsid w:val="00486878"/>
    <w:rsid w:val="00491975"/>
    <w:rsid w:val="00493A9A"/>
    <w:rsid w:val="004A1EBC"/>
    <w:rsid w:val="004A5316"/>
    <w:rsid w:val="004A7EBB"/>
    <w:rsid w:val="004A7F2F"/>
    <w:rsid w:val="004B1015"/>
    <w:rsid w:val="004C221B"/>
    <w:rsid w:val="004D4251"/>
    <w:rsid w:val="004D6504"/>
    <w:rsid w:val="004E0031"/>
    <w:rsid w:val="004E0731"/>
    <w:rsid w:val="004E1738"/>
    <w:rsid w:val="004E41AB"/>
    <w:rsid w:val="004E56B6"/>
    <w:rsid w:val="004E7CA1"/>
    <w:rsid w:val="004F0836"/>
    <w:rsid w:val="004F2099"/>
    <w:rsid w:val="004F5A72"/>
    <w:rsid w:val="004F5AA0"/>
    <w:rsid w:val="004F624A"/>
    <w:rsid w:val="004F6799"/>
    <w:rsid w:val="004F6ADC"/>
    <w:rsid w:val="00512B35"/>
    <w:rsid w:val="005151C0"/>
    <w:rsid w:val="005302F6"/>
    <w:rsid w:val="00534C09"/>
    <w:rsid w:val="00537369"/>
    <w:rsid w:val="0054092F"/>
    <w:rsid w:val="005410F2"/>
    <w:rsid w:val="005431D6"/>
    <w:rsid w:val="005448FB"/>
    <w:rsid w:val="005474AC"/>
    <w:rsid w:val="005512AE"/>
    <w:rsid w:val="00551903"/>
    <w:rsid w:val="0056042D"/>
    <w:rsid w:val="005613FB"/>
    <w:rsid w:val="00566CE9"/>
    <w:rsid w:val="00574ACA"/>
    <w:rsid w:val="0057539B"/>
    <w:rsid w:val="005801B1"/>
    <w:rsid w:val="0058094B"/>
    <w:rsid w:val="00584ACB"/>
    <w:rsid w:val="00585095"/>
    <w:rsid w:val="005863DF"/>
    <w:rsid w:val="00586D6C"/>
    <w:rsid w:val="005914D7"/>
    <w:rsid w:val="005926AE"/>
    <w:rsid w:val="00592D13"/>
    <w:rsid w:val="00593FFF"/>
    <w:rsid w:val="005A212B"/>
    <w:rsid w:val="005A33E7"/>
    <w:rsid w:val="005A34E4"/>
    <w:rsid w:val="005A6623"/>
    <w:rsid w:val="005B2F32"/>
    <w:rsid w:val="005B5A88"/>
    <w:rsid w:val="005C1B03"/>
    <w:rsid w:val="005C5BC1"/>
    <w:rsid w:val="005C6926"/>
    <w:rsid w:val="005D407E"/>
    <w:rsid w:val="005D501B"/>
    <w:rsid w:val="005E5E6C"/>
    <w:rsid w:val="005F0804"/>
    <w:rsid w:val="005F17FD"/>
    <w:rsid w:val="005F1FB8"/>
    <w:rsid w:val="005F34D4"/>
    <w:rsid w:val="006107B5"/>
    <w:rsid w:val="006157FC"/>
    <w:rsid w:val="0062393A"/>
    <w:rsid w:val="0062558F"/>
    <w:rsid w:val="0062594B"/>
    <w:rsid w:val="00642617"/>
    <w:rsid w:val="006444D0"/>
    <w:rsid w:val="006459A4"/>
    <w:rsid w:val="006462AD"/>
    <w:rsid w:val="00646FDF"/>
    <w:rsid w:val="00647F8D"/>
    <w:rsid w:val="0065143D"/>
    <w:rsid w:val="00651A4B"/>
    <w:rsid w:val="00652BA0"/>
    <w:rsid w:val="0065447B"/>
    <w:rsid w:val="00660B6E"/>
    <w:rsid w:val="006628B5"/>
    <w:rsid w:val="00674431"/>
    <w:rsid w:val="00677968"/>
    <w:rsid w:val="0068715E"/>
    <w:rsid w:val="006A1C43"/>
    <w:rsid w:val="006A69B5"/>
    <w:rsid w:val="006A6B97"/>
    <w:rsid w:val="006B08C4"/>
    <w:rsid w:val="006B7C8B"/>
    <w:rsid w:val="006B7EF0"/>
    <w:rsid w:val="006C03A1"/>
    <w:rsid w:val="006C14D7"/>
    <w:rsid w:val="006C46B5"/>
    <w:rsid w:val="006D3773"/>
    <w:rsid w:val="006D497F"/>
    <w:rsid w:val="006D6878"/>
    <w:rsid w:val="006D76F5"/>
    <w:rsid w:val="006D7AE5"/>
    <w:rsid w:val="006E2BB8"/>
    <w:rsid w:val="006E609F"/>
    <w:rsid w:val="006E69ED"/>
    <w:rsid w:val="006E77C3"/>
    <w:rsid w:val="006F50AE"/>
    <w:rsid w:val="0070715F"/>
    <w:rsid w:val="007077E8"/>
    <w:rsid w:val="007142D5"/>
    <w:rsid w:val="00715CBE"/>
    <w:rsid w:val="00715D59"/>
    <w:rsid w:val="007162AA"/>
    <w:rsid w:val="007246BF"/>
    <w:rsid w:val="00726325"/>
    <w:rsid w:val="00742B5F"/>
    <w:rsid w:val="00747899"/>
    <w:rsid w:val="007501C8"/>
    <w:rsid w:val="00750BD9"/>
    <w:rsid w:val="00754657"/>
    <w:rsid w:val="00755B2B"/>
    <w:rsid w:val="00762CBD"/>
    <w:rsid w:val="00762EDF"/>
    <w:rsid w:val="00763124"/>
    <w:rsid w:val="00767492"/>
    <w:rsid w:val="0077083C"/>
    <w:rsid w:val="007725BA"/>
    <w:rsid w:val="007800E3"/>
    <w:rsid w:val="007823C4"/>
    <w:rsid w:val="00782E43"/>
    <w:rsid w:val="0078420D"/>
    <w:rsid w:val="007854C7"/>
    <w:rsid w:val="00792423"/>
    <w:rsid w:val="0079370A"/>
    <w:rsid w:val="00793C98"/>
    <w:rsid w:val="007B6450"/>
    <w:rsid w:val="007B7DAB"/>
    <w:rsid w:val="007C11EA"/>
    <w:rsid w:val="007C37D8"/>
    <w:rsid w:val="007C6772"/>
    <w:rsid w:val="007D2DB6"/>
    <w:rsid w:val="007E2A7A"/>
    <w:rsid w:val="007F1150"/>
    <w:rsid w:val="007F6679"/>
    <w:rsid w:val="00807481"/>
    <w:rsid w:val="00811346"/>
    <w:rsid w:val="00811463"/>
    <w:rsid w:val="00823706"/>
    <w:rsid w:val="008260EB"/>
    <w:rsid w:val="00831B7C"/>
    <w:rsid w:val="00832163"/>
    <w:rsid w:val="00834707"/>
    <w:rsid w:val="0083574B"/>
    <w:rsid w:val="0084003C"/>
    <w:rsid w:val="00851961"/>
    <w:rsid w:val="008552BD"/>
    <w:rsid w:val="0085560C"/>
    <w:rsid w:val="0086072A"/>
    <w:rsid w:val="00861A50"/>
    <w:rsid w:val="00863FA8"/>
    <w:rsid w:val="00864058"/>
    <w:rsid w:val="00864924"/>
    <w:rsid w:val="00866FA8"/>
    <w:rsid w:val="0087067E"/>
    <w:rsid w:val="00870950"/>
    <w:rsid w:val="008709DB"/>
    <w:rsid w:val="00872610"/>
    <w:rsid w:val="0087314A"/>
    <w:rsid w:val="0087384F"/>
    <w:rsid w:val="008768AB"/>
    <w:rsid w:val="00877062"/>
    <w:rsid w:val="0088047E"/>
    <w:rsid w:val="00880D3A"/>
    <w:rsid w:val="00884F13"/>
    <w:rsid w:val="00887E34"/>
    <w:rsid w:val="00891C24"/>
    <w:rsid w:val="00897F38"/>
    <w:rsid w:val="008A6878"/>
    <w:rsid w:val="008B7B0A"/>
    <w:rsid w:val="008C35E3"/>
    <w:rsid w:val="008C367E"/>
    <w:rsid w:val="008C48E8"/>
    <w:rsid w:val="008C6557"/>
    <w:rsid w:val="008D5DBF"/>
    <w:rsid w:val="008D5F38"/>
    <w:rsid w:val="008D78B7"/>
    <w:rsid w:val="008E0DF1"/>
    <w:rsid w:val="008F580C"/>
    <w:rsid w:val="009001DF"/>
    <w:rsid w:val="00902580"/>
    <w:rsid w:val="00904D57"/>
    <w:rsid w:val="00904EBF"/>
    <w:rsid w:val="009058A0"/>
    <w:rsid w:val="00905DC2"/>
    <w:rsid w:val="00913174"/>
    <w:rsid w:val="00915575"/>
    <w:rsid w:val="00916A19"/>
    <w:rsid w:val="009170AA"/>
    <w:rsid w:val="00917AD3"/>
    <w:rsid w:val="00925352"/>
    <w:rsid w:val="00931E20"/>
    <w:rsid w:val="0093582F"/>
    <w:rsid w:val="00944BE9"/>
    <w:rsid w:val="00952453"/>
    <w:rsid w:val="00952CCD"/>
    <w:rsid w:val="0095352F"/>
    <w:rsid w:val="009570A0"/>
    <w:rsid w:val="0096592E"/>
    <w:rsid w:val="00966172"/>
    <w:rsid w:val="00973911"/>
    <w:rsid w:val="00975B2C"/>
    <w:rsid w:val="00976C4B"/>
    <w:rsid w:val="00977731"/>
    <w:rsid w:val="009832D1"/>
    <w:rsid w:val="00984A93"/>
    <w:rsid w:val="00984B00"/>
    <w:rsid w:val="00994E23"/>
    <w:rsid w:val="009963B4"/>
    <w:rsid w:val="009A1F5A"/>
    <w:rsid w:val="009A5934"/>
    <w:rsid w:val="009A6025"/>
    <w:rsid w:val="009A640E"/>
    <w:rsid w:val="009A716B"/>
    <w:rsid w:val="009B0F51"/>
    <w:rsid w:val="009B40A7"/>
    <w:rsid w:val="009B51DA"/>
    <w:rsid w:val="009C282B"/>
    <w:rsid w:val="009C2B82"/>
    <w:rsid w:val="009C3D57"/>
    <w:rsid w:val="009C3E3E"/>
    <w:rsid w:val="009C4B73"/>
    <w:rsid w:val="009C6319"/>
    <w:rsid w:val="009C7C64"/>
    <w:rsid w:val="009D1F6D"/>
    <w:rsid w:val="009D4FBF"/>
    <w:rsid w:val="009E1B18"/>
    <w:rsid w:val="009E77A2"/>
    <w:rsid w:val="009F0AA3"/>
    <w:rsid w:val="009F2107"/>
    <w:rsid w:val="009F2361"/>
    <w:rsid w:val="009F5E12"/>
    <w:rsid w:val="009F5FD7"/>
    <w:rsid w:val="009F77AC"/>
    <w:rsid w:val="00A0122E"/>
    <w:rsid w:val="00A06489"/>
    <w:rsid w:val="00A06804"/>
    <w:rsid w:val="00A234CB"/>
    <w:rsid w:val="00A23562"/>
    <w:rsid w:val="00A2704B"/>
    <w:rsid w:val="00A309BE"/>
    <w:rsid w:val="00A31526"/>
    <w:rsid w:val="00A3370A"/>
    <w:rsid w:val="00A422CB"/>
    <w:rsid w:val="00A5427E"/>
    <w:rsid w:val="00A5675A"/>
    <w:rsid w:val="00A64200"/>
    <w:rsid w:val="00A712A1"/>
    <w:rsid w:val="00A748B2"/>
    <w:rsid w:val="00A7547E"/>
    <w:rsid w:val="00A82EFA"/>
    <w:rsid w:val="00A85641"/>
    <w:rsid w:val="00A916FF"/>
    <w:rsid w:val="00AA6DAC"/>
    <w:rsid w:val="00AA7F17"/>
    <w:rsid w:val="00AB0766"/>
    <w:rsid w:val="00AC3AA3"/>
    <w:rsid w:val="00AC55F7"/>
    <w:rsid w:val="00AC768B"/>
    <w:rsid w:val="00AD25D3"/>
    <w:rsid w:val="00AD564D"/>
    <w:rsid w:val="00AE18A6"/>
    <w:rsid w:val="00AE5B0B"/>
    <w:rsid w:val="00AF19BB"/>
    <w:rsid w:val="00AF2010"/>
    <w:rsid w:val="00B03701"/>
    <w:rsid w:val="00B053F2"/>
    <w:rsid w:val="00B112E6"/>
    <w:rsid w:val="00B146B1"/>
    <w:rsid w:val="00B177BD"/>
    <w:rsid w:val="00B241E2"/>
    <w:rsid w:val="00B2520D"/>
    <w:rsid w:val="00B3282F"/>
    <w:rsid w:val="00B410A2"/>
    <w:rsid w:val="00B4182C"/>
    <w:rsid w:val="00B43E6B"/>
    <w:rsid w:val="00B45B26"/>
    <w:rsid w:val="00B47928"/>
    <w:rsid w:val="00B518F7"/>
    <w:rsid w:val="00B52225"/>
    <w:rsid w:val="00B55E48"/>
    <w:rsid w:val="00B55FE1"/>
    <w:rsid w:val="00B578F5"/>
    <w:rsid w:val="00B60DEB"/>
    <w:rsid w:val="00B61046"/>
    <w:rsid w:val="00B64F4E"/>
    <w:rsid w:val="00B65514"/>
    <w:rsid w:val="00B71D90"/>
    <w:rsid w:val="00B72AB0"/>
    <w:rsid w:val="00B77D1C"/>
    <w:rsid w:val="00B8185A"/>
    <w:rsid w:val="00B87B39"/>
    <w:rsid w:val="00B918D8"/>
    <w:rsid w:val="00B927E4"/>
    <w:rsid w:val="00B9488A"/>
    <w:rsid w:val="00BA32B1"/>
    <w:rsid w:val="00BA6404"/>
    <w:rsid w:val="00BA6C59"/>
    <w:rsid w:val="00BB2C19"/>
    <w:rsid w:val="00BB404C"/>
    <w:rsid w:val="00BB4158"/>
    <w:rsid w:val="00BB5531"/>
    <w:rsid w:val="00BC02E1"/>
    <w:rsid w:val="00BC4734"/>
    <w:rsid w:val="00BC7036"/>
    <w:rsid w:val="00BC74D9"/>
    <w:rsid w:val="00BD40E4"/>
    <w:rsid w:val="00BE37F7"/>
    <w:rsid w:val="00C00AF8"/>
    <w:rsid w:val="00C01847"/>
    <w:rsid w:val="00C03CAB"/>
    <w:rsid w:val="00C042A8"/>
    <w:rsid w:val="00C04340"/>
    <w:rsid w:val="00C0508B"/>
    <w:rsid w:val="00C05EAC"/>
    <w:rsid w:val="00C0629D"/>
    <w:rsid w:val="00C16520"/>
    <w:rsid w:val="00C2158A"/>
    <w:rsid w:val="00C244D5"/>
    <w:rsid w:val="00C24CE2"/>
    <w:rsid w:val="00C256B8"/>
    <w:rsid w:val="00C30EB4"/>
    <w:rsid w:val="00C31880"/>
    <w:rsid w:val="00C379D1"/>
    <w:rsid w:val="00C411AC"/>
    <w:rsid w:val="00C46CAC"/>
    <w:rsid w:val="00C46E2D"/>
    <w:rsid w:val="00C54B85"/>
    <w:rsid w:val="00C56575"/>
    <w:rsid w:val="00C56F3C"/>
    <w:rsid w:val="00C61F4B"/>
    <w:rsid w:val="00C6407C"/>
    <w:rsid w:val="00C66687"/>
    <w:rsid w:val="00C726E9"/>
    <w:rsid w:val="00C73802"/>
    <w:rsid w:val="00C74B7A"/>
    <w:rsid w:val="00C752F6"/>
    <w:rsid w:val="00C76071"/>
    <w:rsid w:val="00C760B2"/>
    <w:rsid w:val="00C80F10"/>
    <w:rsid w:val="00C851D6"/>
    <w:rsid w:val="00C922C4"/>
    <w:rsid w:val="00C94265"/>
    <w:rsid w:val="00C96C63"/>
    <w:rsid w:val="00CA0374"/>
    <w:rsid w:val="00CA03AB"/>
    <w:rsid w:val="00CA1CE8"/>
    <w:rsid w:val="00CA249C"/>
    <w:rsid w:val="00CA338C"/>
    <w:rsid w:val="00CA38D7"/>
    <w:rsid w:val="00CA416D"/>
    <w:rsid w:val="00CA4686"/>
    <w:rsid w:val="00CA56FE"/>
    <w:rsid w:val="00CB3CA5"/>
    <w:rsid w:val="00CB3D5B"/>
    <w:rsid w:val="00CC0962"/>
    <w:rsid w:val="00CC5279"/>
    <w:rsid w:val="00CC53CA"/>
    <w:rsid w:val="00CD56DA"/>
    <w:rsid w:val="00CE2E78"/>
    <w:rsid w:val="00CE342C"/>
    <w:rsid w:val="00CE427B"/>
    <w:rsid w:val="00CE4F7B"/>
    <w:rsid w:val="00CE72F0"/>
    <w:rsid w:val="00CF67E7"/>
    <w:rsid w:val="00CF6D0B"/>
    <w:rsid w:val="00CF8B2C"/>
    <w:rsid w:val="00D0320D"/>
    <w:rsid w:val="00D041B3"/>
    <w:rsid w:val="00D046C0"/>
    <w:rsid w:val="00D159B9"/>
    <w:rsid w:val="00D24549"/>
    <w:rsid w:val="00D26CCC"/>
    <w:rsid w:val="00D325B1"/>
    <w:rsid w:val="00D33A8A"/>
    <w:rsid w:val="00D348F6"/>
    <w:rsid w:val="00D43942"/>
    <w:rsid w:val="00D439FD"/>
    <w:rsid w:val="00D43D65"/>
    <w:rsid w:val="00D4731F"/>
    <w:rsid w:val="00D51DFA"/>
    <w:rsid w:val="00D53A68"/>
    <w:rsid w:val="00D57024"/>
    <w:rsid w:val="00D606A1"/>
    <w:rsid w:val="00D6190E"/>
    <w:rsid w:val="00D63D64"/>
    <w:rsid w:val="00D63EC8"/>
    <w:rsid w:val="00D641C6"/>
    <w:rsid w:val="00D643F7"/>
    <w:rsid w:val="00D710FB"/>
    <w:rsid w:val="00D71C36"/>
    <w:rsid w:val="00D7326E"/>
    <w:rsid w:val="00D77265"/>
    <w:rsid w:val="00D8622C"/>
    <w:rsid w:val="00D8674C"/>
    <w:rsid w:val="00D94D9A"/>
    <w:rsid w:val="00D9771A"/>
    <w:rsid w:val="00D9F8BE"/>
    <w:rsid w:val="00DA006F"/>
    <w:rsid w:val="00DA19EF"/>
    <w:rsid w:val="00DA1A3A"/>
    <w:rsid w:val="00DA6D14"/>
    <w:rsid w:val="00DB30FD"/>
    <w:rsid w:val="00DC540C"/>
    <w:rsid w:val="00DD142F"/>
    <w:rsid w:val="00DD2368"/>
    <w:rsid w:val="00DD6952"/>
    <w:rsid w:val="00DD6A0B"/>
    <w:rsid w:val="00DD6CD2"/>
    <w:rsid w:val="00DF01EC"/>
    <w:rsid w:val="00DF3B63"/>
    <w:rsid w:val="00DF4929"/>
    <w:rsid w:val="00DF6AF6"/>
    <w:rsid w:val="00E00DF8"/>
    <w:rsid w:val="00E02FB4"/>
    <w:rsid w:val="00E13A4A"/>
    <w:rsid w:val="00E21E74"/>
    <w:rsid w:val="00E25777"/>
    <w:rsid w:val="00E321EA"/>
    <w:rsid w:val="00E37062"/>
    <w:rsid w:val="00E42883"/>
    <w:rsid w:val="00E515CF"/>
    <w:rsid w:val="00E53347"/>
    <w:rsid w:val="00E53C25"/>
    <w:rsid w:val="00E62134"/>
    <w:rsid w:val="00E67B5C"/>
    <w:rsid w:val="00E7014C"/>
    <w:rsid w:val="00E71D12"/>
    <w:rsid w:val="00E732F6"/>
    <w:rsid w:val="00E817D2"/>
    <w:rsid w:val="00E835D4"/>
    <w:rsid w:val="00E83DFF"/>
    <w:rsid w:val="00E8735F"/>
    <w:rsid w:val="00E91432"/>
    <w:rsid w:val="00E97FD0"/>
    <w:rsid w:val="00EA1355"/>
    <w:rsid w:val="00EA594F"/>
    <w:rsid w:val="00EA7A77"/>
    <w:rsid w:val="00EA7B88"/>
    <w:rsid w:val="00EB10CB"/>
    <w:rsid w:val="00EB332E"/>
    <w:rsid w:val="00EC00BE"/>
    <w:rsid w:val="00EC14B7"/>
    <w:rsid w:val="00EC3BDB"/>
    <w:rsid w:val="00EC5A14"/>
    <w:rsid w:val="00ED513F"/>
    <w:rsid w:val="00ED6B25"/>
    <w:rsid w:val="00EF3C36"/>
    <w:rsid w:val="00EF5604"/>
    <w:rsid w:val="00F00116"/>
    <w:rsid w:val="00F03B8D"/>
    <w:rsid w:val="00F06082"/>
    <w:rsid w:val="00F16A18"/>
    <w:rsid w:val="00F177B9"/>
    <w:rsid w:val="00F2083F"/>
    <w:rsid w:val="00F2273D"/>
    <w:rsid w:val="00F37804"/>
    <w:rsid w:val="00F40024"/>
    <w:rsid w:val="00F42B35"/>
    <w:rsid w:val="00F42DE7"/>
    <w:rsid w:val="00F4421E"/>
    <w:rsid w:val="00F45B03"/>
    <w:rsid w:val="00F46245"/>
    <w:rsid w:val="00F477AF"/>
    <w:rsid w:val="00F53E47"/>
    <w:rsid w:val="00F55BC4"/>
    <w:rsid w:val="00F61C5B"/>
    <w:rsid w:val="00F65C54"/>
    <w:rsid w:val="00F73D11"/>
    <w:rsid w:val="00F80E61"/>
    <w:rsid w:val="00F849B9"/>
    <w:rsid w:val="00F95776"/>
    <w:rsid w:val="00FA12CF"/>
    <w:rsid w:val="00FB3E55"/>
    <w:rsid w:val="00FB4C98"/>
    <w:rsid w:val="00FB7AA5"/>
    <w:rsid w:val="00FB7DB9"/>
    <w:rsid w:val="00FC110F"/>
    <w:rsid w:val="00FC630A"/>
    <w:rsid w:val="00FD3890"/>
    <w:rsid w:val="00FD6BCD"/>
    <w:rsid w:val="00FE3B56"/>
    <w:rsid w:val="00FE5E43"/>
    <w:rsid w:val="00FF327D"/>
    <w:rsid w:val="00FF3A0F"/>
    <w:rsid w:val="0116A84B"/>
    <w:rsid w:val="01CFF92B"/>
    <w:rsid w:val="01D6CBE5"/>
    <w:rsid w:val="01D8E418"/>
    <w:rsid w:val="022AF8D8"/>
    <w:rsid w:val="025F453F"/>
    <w:rsid w:val="02766A6C"/>
    <w:rsid w:val="02AF4487"/>
    <w:rsid w:val="02B77218"/>
    <w:rsid w:val="031251B0"/>
    <w:rsid w:val="03FFF180"/>
    <w:rsid w:val="040164BE"/>
    <w:rsid w:val="0465A57A"/>
    <w:rsid w:val="04990ADF"/>
    <w:rsid w:val="04A66D01"/>
    <w:rsid w:val="04BC06E5"/>
    <w:rsid w:val="04ECD7A9"/>
    <w:rsid w:val="052DEDC8"/>
    <w:rsid w:val="0540B22E"/>
    <w:rsid w:val="05453566"/>
    <w:rsid w:val="056F930C"/>
    <w:rsid w:val="059FF68B"/>
    <w:rsid w:val="05F430A3"/>
    <w:rsid w:val="06A87C44"/>
    <w:rsid w:val="06E21066"/>
    <w:rsid w:val="06E81677"/>
    <w:rsid w:val="0779A864"/>
    <w:rsid w:val="078AE33B"/>
    <w:rsid w:val="07E6B798"/>
    <w:rsid w:val="081B0A7F"/>
    <w:rsid w:val="0887C644"/>
    <w:rsid w:val="08DE7E9D"/>
    <w:rsid w:val="0907E3EE"/>
    <w:rsid w:val="0907EED1"/>
    <w:rsid w:val="09333665"/>
    <w:rsid w:val="0961D91E"/>
    <w:rsid w:val="09738D18"/>
    <w:rsid w:val="09C01837"/>
    <w:rsid w:val="09C6E166"/>
    <w:rsid w:val="0A89216E"/>
    <w:rsid w:val="0A9A122F"/>
    <w:rsid w:val="0AC283FD"/>
    <w:rsid w:val="0AFFE928"/>
    <w:rsid w:val="0BEE7C27"/>
    <w:rsid w:val="0C5A3DDD"/>
    <w:rsid w:val="0CA6821A"/>
    <w:rsid w:val="0CC52717"/>
    <w:rsid w:val="0D277247"/>
    <w:rsid w:val="0D49FB22"/>
    <w:rsid w:val="0D580FF5"/>
    <w:rsid w:val="0D598070"/>
    <w:rsid w:val="0D84DFEC"/>
    <w:rsid w:val="0DAC3827"/>
    <w:rsid w:val="0E275751"/>
    <w:rsid w:val="0E341415"/>
    <w:rsid w:val="0E6A2A86"/>
    <w:rsid w:val="0E7D5E05"/>
    <w:rsid w:val="0EBB96F8"/>
    <w:rsid w:val="0ED4BF55"/>
    <w:rsid w:val="0F1168EF"/>
    <w:rsid w:val="0F49F80D"/>
    <w:rsid w:val="0FBAF2B8"/>
    <w:rsid w:val="0FD48A01"/>
    <w:rsid w:val="10B28892"/>
    <w:rsid w:val="113D75AA"/>
    <w:rsid w:val="11A632EC"/>
    <w:rsid w:val="11DFA7D9"/>
    <w:rsid w:val="11E18028"/>
    <w:rsid w:val="1231C7B6"/>
    <w:rsid w:val="125FF7DF"/>
    <w:rsid w:val="1293DC85"/>
    <w:rsid w:val="13252735"/>
    <w:rsid w:val="142DE53A"/>
    <w:rsid w:val="143D9D3D"/>
    <w:rsid w:val="144B9335"/>
    <w:rsid w:val="149F0456"/>
    <w:rsid w:val="14C0F796"/>
    <w:rsid w:val="15B88A53"/>
    <w:rsid w:val="161A19D8"/>
    <w:rsid w:val="167BDE2A"/>
    <w:rsid w:val="16B7687C"/>
    <w:rsid w:val="16CA5DF3"/>
    <w:rsid w:val="16CB1358"/>
    <w:rsid w:val="17A1DFA5"/>
    <w:rsid w:val="17BFB63B"/>
    <w:rsid w:val="17C28B44"/>
    <w:rsid w:val="17C42B47"/>
    <w:rsid w:val="182B3EE1"/>
    <w:rsid w:val="18446B16"/>
    <w:rsid w:val="18743519"/>
    <w:rsid w:val="18C6952A"/>
    <w:rsid w:val="18EC3452"/>
    <w:rsid w:val="19557BEB"/>
    <w:rsid w:val="19B68C24"/>
    <w:rsid w:val="19D0D789"/>
    <w:rsid w:val="19D10A59"/>
    <w:rsid w:val="1A078BBF"/>
    <w:rsid w:val="1A7693C9"/>
    <w:rsid w:val="1A81F6A5"/>
    <w:rsid w:val="1AE197BD"/>
    <w:rsid w:val="1C6F01A4"/>
    <w:rsid w:val="1CD0AEDB"/>
    <w:rsid w:val="1CFF54AC"/>
    <w:rsid w:val="1D4630EF"/>
    <w:rsid w:val="1D4C1792"/>
    <w:rsid w:val="1D6C1E83"/>
    <w:rsid w:val="1D99C8EB"/>
    <w:rsid w:val="1DBE17C2"/>
    <w:rsid w:val="1DC9C927"/>
    <w:rsid w:val="1DD32B1A"/>
    <w:rsid w:val="1E83E6E5"/>
    <w:rsid w:val="1E8BD6CA"/>
    <w:rsid w:val="1F7D7924"/>
    <w:rsid w:val="1F80F56B"/>
    <w:rsid w:val="206FC883"/>
    <w:rsid w:val="214FA922"/>
    <w:rsid w:val="2259ABAD"/>
    <w:rsid w:val="22A41160"/>
    <w:rsid w:val="22E82BDE"/>
    <w:rsid w:val="238CA351"/>
    <w:rsid w:val="23B42C1D"/>
    <w:rsid w:val="23BDA9DC"/>
    <w:rsid w:val="246491FB"/>
    <w:rsid w:val="24BC1C8C"/>
    <w:rsid w:val="24C60E90"/>
    <w:rsid w:val="24E8AF40"/>
    <w:rsid w:val="251F4449"/>
    <w:rsid w:val="2548E9CC"/>
    <w:rsid w:val="2553F32C"/>
    <w:rsid w:val="2595DECA"/>
    <w:rsid w:val="25981FD2"/>
    <w:rsid w:val="25A6AB81"/>
    <w:rsid w:val="25F6CF17"/>
    <w:rsid w:val="2686E69E"/>
    <w:rsid w:val="272462E2"/>
    <w:rsid w:val="273AF5DE"/>
    <w:rsid w:val="274D3B73"/>
    <w:rsid w:val="27D8AD8C"/>
    <w:rsid w:val="280D3225"/>
    <w:rsid w:val="2816C1B2"/>
    <w:rsid w:val="281BDEC5"/>
    <w:rsid w:val="2824A4EF"/>
    <w:rsid w:val="28A00685"/>
    <w:rsid w:val="28A8B7EB"/>
    <w:rsid w:val="28DE026E"/>
    <w:rsid w:val="2916C2C8"/>
    <w:rsid w:val="294846C3"/>
    <w:rsid w:val="296C5FFB"/>
    <w:rsid w:val="296F7721"/>
    <w:rsid w:val="29DCF91C"/>
    <w:rsid w:val="29EEF80E"/>
    <w:rsid w:val="2A1C5AEF"/>
    <w:rsid w:val="2A3EF4CF"/>
    <w:rsid w:val="2A3FF2A9"/>
    <w:rsid w:val="2A4604D9"/>
    <w:rsid w:val="2A8CA6AD"/>
    <w:rsid w:val="2A918FE4"/>
    <w:rsid w:val="2AA2A438"/>
    <w:rsid w:val="2B439A1A"/>
    <w:rsid w:val="2BD80C91"/>
    <w:rsid w:val="2C3549B0"/>
    <w:rsid w:val="2C634B0B"/>
    <w:rsid w:val="2CA400BD"/>
    <w:rsid w:val="2D51BAE8"/>
    <w:rsid w:val="2D6012E6"/>
    <w:rsid w:val="2D775B92"/>
    <w:rsid w:val="2DEFF998"/>
    <w:rsid w:val="2E107EE2"/>
    <w:rsid w:val="2EAB511E"/>
    <w:rsid w:val="2EABEE85"/>
    <w:rsid w:val="2EBF7C54"/>
    <w:rsid w:val="2FD82EE9"/>
    <w:rsid w:val="301205C0"/>
    <w:rsid w:val="3041D0E3"/>
    <w:rsid w:val="30732263"/>
    <w:rsid w:val="30CAEB37"/>
    <w:rsid w:val="31419605"/>
    <w:rsid w:val="32764EE9"/>
    <w:rsid w:val="32B5F5E3"/>
    <w:rsid w:val="32DC4DE8"/>
    <w:rsid w:val="33993617"/>
    <w:rsid w:val="3424EBC9"/>
    <w:rsid w:val="3444E139"/>
    <w:rsid w:val="34B0A069"/>
    <w:rsid w:val="34C973DE"/>
    <w:rsid w:val="34D9597C"/>
    <w:rsid w:val="35A30C31"/>
    <w:rsid w:val="35C64E5E"/>
    <w:rsid w:val="35F3484C"/>
    <w:rsid w:val="3606838E"/>
    <w:rsid w:val="364AE303"/>
    <w:rsid w:val="371B7A7E"/>
    <w:rsid w:val="39031360"/>
    <w:rsid w:val="39482E40"/>
    <w:rsid w:val="396D0024"/>
    <w:rsid w:val="39FF0604"/>
    <w:rsid w:val="3A090966"/>
    <w:rsid w:val="3A15F127"/>
    <w:rsid w:val="3A2D5F7C"/>
    <w:rsid w:val="3BE4812B"/>
    <w:rsid w:val="3C07481F"/>
    <w:rsid w:val="3C0C5D9E"/>
    <w:rsid w:val="3C4B1F46"/>
    <w:rsid w:val="3C4D5192"/>
    <w:rsid w:val="3C63E8AF"/>
    <w:rsid w:val="3C80413E"/>
    <w:rsid w:val="3C96A082"/>
    <w:rsid w:val="3CED0B4B"/>
    <w:rsid w:val="3CF2D1BF"/>
    <w:rsid w:val="3DAB29EA"/>
    <w:rsid w:val="3DEF207E"/>
    <w:rsid w:val="3F865FA7"/>
    <w:rsid w:val="3FF0BFFA"/>
    <w:rsid w:val="406AB53F"/>
    <w:rsid w:val="4102C194"/>
    <w:rsid w:val="416B434D"/>
    <w:rsid w:val="417C5AD3"/>
    <w:rsid w:val="419076FD"/>
    <w:rsid w:val="42917721"/>
    <w:rsid w:val="42E8A522"/>
    <w:rsid w:val="4373D276"/>
    <w:rsid w:val="4374349D"/>
    <w:rsid w:val="4403960B"/>
    <w:rsid w:val="440400A1"/>
    <w:rsid w:val="4409D180"/>
    <w:rsid w:val="440E6ECD"/>
    <w:rsid w:val="4410ACCF"/>
    <w:rsid w:val="4439EE76"/>
    <w:rsid w:val="44519251"/>
    <w:rsid w:val="447B5284"/>
    <w:rsid w:val="44A682DE"/>
    <w:rsid w:val="44B0D031"/>
    <w:rsid w:val="44B3FB95"/>
    <w:rsid w:val="44D1C8FC"/>
    <w:rsid w:val="45194644"/>
    <w:rsid w:val="452BB16E"/>
    <w:rsid w:val="458BDEF2"/>
    <w:rsid w:val="45E0892A"/>
    <w:rsid w:val="45F3A403"/>
    <w:rsid w:val="45FBB5E3"/>
    <w:rsid w:val="464FCBF6"/>
    <w:rsid w:val="4673E9D7"/>
    <w:rsid w:val="46ACBE3F"/>
    <w:rsid w:val="46E1585F"/>
    <w:rsid w:val="4741AAAF"/>
    <w:rsid w:val="490E76B5"/>
    <w:rsid w:val="49166C1A"/>
    <w:rsid w:val="49349897"/>
    <w:rsid w:val="495552ED"/>
    <w:rsid w:val="498A477B"/>
    <w:rsid w:val="499DBCF2"/>
    <w:rsid w:val="49A70D05"/>
    <w:rsid w:val="49A8C16D"/>
    <w:rsid w:val="4B1A9C1A"/>
    <w:rsid w:val="4BC094D9"/>
    <w:rsid w:val="4C0F1286"/>
    <w:rsid w:val="4C2243DA"/>
    <w:rsid w:val="4C529267"/>
    <w:rsid w:val="4D37A892"/>
    <w:rsid w:val="4D41356A"/>
    <w:rsid w:val="4D6945D0"/>
    <w:rsid w:val="4DECA5CF"/>
    <w:rsid w:val="4E24363E"/>
    <w:rsid w:val="4E5ADDDB"/>
    <w:rsid w:val="4E985A15"/>
    <w:rsid w:val="4F043700"/>
    <w:rsid w:val="4F0FD950"/>
    <w:rsid w:val="4F6A6C1F"/>
    <w:rsid w:val="4F9F03EF"/>
    <w:rsid w:val="500FD699"/>
    <w:rsid w:val="505450C7"/>
    <w:rsid w:val="50B60B7C"/>
    <w:rsid w:val="515D1975"/>
    <w:rsid w:val="51A0A2FC"/>
    <w:rsid w:val="51AE674D"/>
    <w:rsid w:val="5248ABDE"/>
    <w:rsid w:val="524C5A2F"/>
    <w:rsid w:val="52D23782"/>
    <w:rsid w:val="53027AAF"/>
    <w:rsid w:val="532D5039"/>
    <w:rsid w:val="54211F7E"/>
    <w:rsid w:val="545385FE"/>
    <w:rsid w:val="546D7452"/>
    <w:rsid w:val="547B158D"/>
    <w:rsid w:val="54AA648E"/>
    <w:rsid w:val="54B50AEC"/>
    <w:rsid w:val="54EFB29D"/>
    <w:rsid w:val="550AE2C8"/>
    <w:rsid w:val="556FF889"/>
    <w:rsid w:val="5570B673"/>
    <w:rsid w:val="557E76D3"/>
    <w:rsid w:val="55A7B2AC"/>
    <w:rsid w:val="55AA64AB"/>
    <w:rsid w:val="55FB0D7C"/>
    <w:rsid w:val="56AB5736"/>
    <w:rsid w:val="56BF3623"/>
    <w:rsid w:val="57717FC1"/>
    <w:rsid w:val="587279D1"/>
    <w:rsid w:val="58761F34"/>
    <w:rsid w:val="589A70BA"/>
    <w:rsid w:val="58F67FEC"/>
    <w:rsid w:val="58F76B9E"/>
    <w:rsid w:val="592DE3E3"/>
    <w:rsid w:val="594A955E"/>
    <w:rsid w:val="59533BDA"/>
    <w:rsid w:val="5A1C0C22"/>
    <w:rsid w:val="5A8852D7"/>
    <w:rsid w:val="5A90D00B"/>
    <w:rsid w:val="5A9CB487"/>
    <w:rsid w:val="5AD07ECF"/>
    <w:rsid w:val="5B525CCB"/>
    <w:rsid w:val="5B7A2981"/>
    <w:rsid w:val="5BA34D65"/>
    <w:rsid w:val="5C468765"/>
    <w:rsid w:val="5D2AD972"/>
    <w:rsid w:val="5D4DAB3D"/>
    <w:rsid w:val="5D536E1C"/>
    <w:rsid w:val="5D7AE979"/>
    <w:rsid w:val="5D91F09E"/>
    <w:rsid w:val="5D989365"/>
    <w:rsid w:val="5DF89907"/>
    <w:rsid w:val="5E13E7C6"/>
    <w:rsid w:val="5E20FF50"/>
    <w:rsid w:val="5E611061"/>
    <w:rsid w:val="5E9C119E"/>
    <w:rsid w:val="5F314C6B"/>
    <w:rsid w:val="5F7AB343"/>
    <w:rsid w:val="5FA84CEC"/>
    <w:rsid w:val="5FCDB0C2"/>
    <w:rsid w:val="601BA671"/>
    <w:rsid w:val="6076A800"/>
    <w:rsid w:val="60D4CB79"/>
    <w:rsid w:val="60DF0EE4"/>
    <w:rsid w:val="617E3F33"/>
    <w:rsid w:val="62E8598C"/>
    <w:rsid w:val="630EF3C0"/>
    <w:rsid w:val="632A59C5"/>
    <w:rsid w:val="632AB1C5"/>
    <w:rsid w:val="636E78F5"/>
    <w:rsid w:val="639A6068"/>
    <w:rsid w:val="63AB2930"/>
    <w:rsid w:val="642B2493"/>
    <w:rsid w:val="647478AF"/>
    <w:rsid w:val="649B2F94"/>
    <w:rsid w:val="65AA6D1F"/>
    <w:rsid w:val="65D45528"/>
    <w:rsid w:val="6602A0B4"/>
    <w:rsid w:val="6677298E"/>
    <w:rsid w:val="66A9EF88"/>
    <w:rsid w:val="66AEA0B2"/>
    <w:rsid w:val="67828E96"/>
    <w:rsid w:val="67A07464"/>
    <w:rsid w:val="67A1B88B"/>
    <w:rsid w:val="67C254A8"/>
    <w:rsid w:val="67DA38DC"/>
    <w:rsid w:val="67FDDFA9"/>
    <w:rsid w:val="68B61E51"/>
    <w:rsid w:val="68D1C949"/>
    <w:rsid w:val="68F27E81"/>
    <w:rsid w:val="6901A02D"/>
    <w:rsid w:val="6920D766"/>
    <w:rsid w:val="69844C15"/>
    <w:rsid w:val="69A65038"/>
    <w:rsid w:val="6A1D8961"/>
    <w:rsid w:val="6A2D0EEF"/>
    <w:rsid w:val="6A8E4EE2"/>
    <w:rsid w:val="6AD50499"/>
    <w:rsid w:val="6AD5BF30"/>
    <w:rsid w:val="6ADB1351"/>
    <w:rsid w:val="6B019A1B"/>
    <w:rsid w:val="6BEC90B7"/>
    <w:rsid w:val="6C2CD329"/>
    <w:rsid w:val="6D36077C"/>
    <w:rsid w:val="6D6F3D2F"/>
    <w:rsid w:val="6D8BF4CD"/>
    <w:rsid w:val="6DD235BD"/>
    <w:rsid w:val="6EF5BE10"/>
    <w:rsid w:val="6F69A2A9"/>
    <w:rsid w:val="70291C84"/>
    <w:rsid w:val="70B2F448"/>
    <w:rsid w:val="70EC558F"/>
    <w:rsid w:val="70F88972"/>
    <w:rsid w:val="70FD9066"/>
    <w:rsid w:val="71236462"/>
    <w:rsid w:val="713387A8"/>
    <w:rsid w:val="7199637E"/>
    <w:rsid w:val="71CE87EA"/>
    <w:rsid w:val="71EB0DED"/>
    <w:rsid w:val="71F1C8E9"/>
    <w:rsid w:val="72D5C67D"/>
    <w:rsid w:val="7365F63B"/>
    <w:rsid w:val="73B48A7D"/>
    <w:rsid w:val="7405294F"/>
    <w:rsid w:val="7423F651"/>
    <w:rsid w:val="7433179A"/>
    <w:rsid w:val="7438FB1E"/>
    <w:rsid w:val="74D6C69F"/>
    <w:rsid w:val="7518BDEF"/>
    <w:rsid w:val="75E2D637"/>
    <w:rsid w:val="764F9A5A"/>
    <w:rsid w:val="7693D68F"/>
    <w:rsid w:val="7760522C"/>
    <w:rsid w:val="7790219B"/>
    <w:rsid w:val="785BEF71"/>
    <w:rsid w:val="78770038"/>
    <w:rsid w:val="78C56A3C"/>
    <w:rsid w:val="78D3BB8D"/>
    <w:rsid w:val="7908F1A5"/>
    <w:rsid w:val="79878BB1"/>
    <w:rsid w:val="7A0C5CCD"/>
    <w:rsid w:val="7A218A3A"/>
    <w:rsid w:val="7A5CF187"/>
    <w:rsid w:val="7B0EA8DF"/>
    <w:rsid w:val="7B13F822"/>
    <w:rsid w:val="7B666E5E"/>
    <w:rsid w:val="7B827EEA"/>
    <w:rsid w:val="7B909326"/>
    <w:rsid w:val="7BAD0042"/>
    <w:rsid w:val="7BCDEECB"/>
    <w:rsid w:val="7BE2E8D8"/>
    <w:rsid w:val="7BE5C375"/>
    <w:rsid w:val="7C99AEEA"/>
    <w:rsid w:val="7CCA338F"/>
    <w:rsid w:val="7D030556"/>
    <w:rsid w:val="7E162B14"/>
    <w:rsid w:val="7E788694"/>
    <w:rsid w:val="7F120DE8"/>
    <w:rsid w:val="7F1BFB9D"/>
    <w:rsid w:val="7F66E9E2"/>
    <w:rsid w:val="7F7C9614"/>
    <w:rsid w:val="7F9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390B4"/>
  <w15:chartTrackingRefBased/>
  <w15:docId w15:val="{9A0F61E0-4899-409E-A941-52C5BE38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18"/>
    </w:rPr>
  </w:style>
  <w:style w:type="paragraph" w:customStyle="1" w:styleId="Absatznormal">
    <w:name w:val="Absatz normal"/>
    <w:basedOn w:val="Normal"/>
    <w:pPr>
      <w:spacing w:after="240"/>
      <w:jc w:val="both"/>
    </w:pPr>
    <w:rPr>
      <w:sz w:val="24"/>
    </w:rPr>
  </w:style>
  <w:style w:type="paragraph" w:customStyle="1" w:styleId="berschrift1Ordnung">
    <w:name w:val="Überschrift 1. Ordnung"/>
    <w:basedOn w:val="Absatznormal"/>
    <w:pPr>
      <w:jc w:val="left"/>
      <w:outlineLvl w:val="0"/>
    </w:pPr>
    <w:rPr>
      <w:sz w:val="36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fett">
    <w:name w:val="fett"/>
    <w:basedOn w:val="Absatznormal"/>
    <w:rPr>
      <w:b/>
    </w:rPr>
  </w:style>
  <w:style w:type="paragraph" w:customStyle="1" w:styleId="berschrift6Ordnung">
    <w:name w:val="Überschrift 6. Ordnung"/>
    <w:basedOn w:val="berschrift1Ordnung"/>
    <w:pPr>
      <w:outlineLvl w:val="5"/>
    </w:pPr>
    <w:rPr>
      <w:b/>
      <w:sz w:val="24"/>
    </w:rPr>
  </w:style>
  <w:style w:type="paragraph" w:customStyle="1" w:styleId="berschrift5Ordnung">
    <w:name w:val="Überschrift 5. Ordnung"/>
    <w:basedOn w:val="berschrift3Ordnung"/>
    <w:pPr>
      <w:outlineLvl w:val="4"/>
    </w:pPr>
  </w:style>
  <w:style w:type="paragraph" w:customStyle="1" w:styleId="berschrift3Ordnung">
    <w:name w:val="Überschrift 3. Ordnung"/>
    <w:basedOn w:val="berschrift1Ordnung"/>
    <w:pPr>
      <w:outlineLvl w:val="2"/>
    </w:pPr>
    <w:rPr>
      <w:b/>
      <w:sz w:val="24"/>
    </w:rPr>
  </w:style>
  <w:style w:type="paragraph" w:customStyle="1" w:styleId="berschrift4Ordnung">
    <w:name w:val="Überschrift 4. Ordnung"/>
    <w:basedOn w:val="berschrift3Ordnung"/>
    <w:pPr>
      <w:outlineLvl w:val="3"/>
    </w:pPr>
  </w:style>
  <w:style w:type="paragraph" w:customStyle="1" w:styleId="berschrift2Ordnung">
    <w:name w:val="Überschrift 2. Ordnung"/>
    <w:basedOn w:val="berschrift1Ordnung"/>
    <w:pPr>
      <w:outlineLvl w:val="1"/>
    </w:pPr>
    <w:rPr>
      <w:sz w:val="28"/>
    </w:rPr>
  </w:style>
  <w:style w:type="paragraph" w:customStyle="1" w:styleId="Absatz">
    <w:name w:val="Absatz"/>
    <w:aliases w:val="erste Zeile eing."/>
    <w:basedOn w:val="Absatznormal"/>
    <w:pPr>
      <w:ind w:firstLine="454"/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AbsatzmitFledderrand">
    <w:name w:val="Absatz mit Fledderrand"/>
    <w:basedOn w:val="Absatznormal"/>
    <w:pPr>
      <w:jc w:val="left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AbsatzohneAbstand">
    <w:name w:val="Absatz ohne Abstand"/>
    <w:basedOn w:val="Absatznormal"/>
    <w:pPr>
      <w:spacing w:after="0"/>
    </w:pPr>
  </w:style>
  <w:style w:type="paragraph" w:customStyle="1" w:styleId="berschrift7Ordnung">
    <w:name w:val="Überschrift 7. Ordnung"/>
    <w:basedOn w:val="berschrift4Ordnung"/>
    <w:pPr>
      <w:outlineLvl w:val="6"/>
    </w:pPr>
  </w:style>
  <w:style w:type="paragraph" w:customStyle="1" w:styleId="berschrift8Ordnung">
    <w:name w:val="Überschrift 8. Ordnung"/>
    <w:basedOn w:val="berschrift4Ordnung"/>
    <w:pPr>
      <w:outlineLvl w:val="7"/>
    </w:pPr>
  </w:style>
  <w:style w:type="paragraph" w:styleId="BalloonText">
    <w:name w:val="Balloon Text"/>
    <w:basedOn w:val="Normal"/>
    <w:semiHidden/>
    <w:rsid w:val="00E7014C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semiHidden/>
    <w:pPr>
      <w:spacing w:before="360" w:after="120"/>
    </w:pPr>
    <w:rPr>
      <w:sz w:val="28"/>
    </w:rPr>
  </w:style>
  <w:style w:type="paragraph" w:styleId="TOC2">
    <w:name w:val="toc 2"/>
    <w:basedOn w:val="Normal"/>
    <w:next w:val="Normal"/>
    <w:semiHidden/>
    <w:pPr>
      <w:ind w:left="200"/>
    </w:pPr>
    <w:rPr>
      <w:sz w:val="24"/>
    </w:rPr>
  </w:style>
  <w:style w:type="paragraph" w:styleId="TOC3">
    <w:name w:val="toc 3"/>
    <w:basedOn w:val="Normal"/>
    <w:next w:val="Normal"/>
    <w:semiHidden/>
    <w:pPr>
      <w:ind w:left="400"/>
    </w:pPr>
    <w:rPr>
      <w:sz w:val="24"/>
    </w:rPr>
  </w:style>
  <w:style w:type="paragraph" w:styleId="TOC4">
    <w:name w:val="toc 4"/>
    <w:basedOn w:val="Normal"/>
    <w:next w:val="Normal"/>
    <w:semiHidden/>
    <w:pPr>
      <w:ind w:left="600"/>
    </w:pPr>
    <w:rPr>
      <w:sz w:val="24"/>
    </w:rPr>
  </w:style>
  <w:style w:type="paragraph" w:styleId="TOC5">
    <w:name w:val="toc 5"/>
    <w:basedOn w:val="Normal"/>
    <w:next w:val="Normal"/>
    <w:semiHidden/>
    <w:pPr>
      <w:ind w:left="800"/>
    </w:pPr>
    <w:rPr>
      <w:sz w:val="24"/>
    </w:rPr>
  </w:style>
  <w:style w:type="paragraph" w:styleId="TOC6">
    <w:name w:val="toc 6"/>
    <w:basedOn w:val="Normal"/>
    <w:next w:val="Normal"/>
    <w:semiHidden/>
    <w:pPr>
      <w:ind w:left="1000"/>
    </w:pPr>
    <w:rPr>
      <w:sz w:val="24"/>
    </w:rPr>
  </w:style>
  <w:style w:type="paragraph" w:styleId="TOC7">
    <w:name w:val="toc 7"/>
    <w:basedOn w:val="Normal"/>
    <w:next w:val="Normal"/>
    <w:semiHidden/>
    <w:pPr>
      <w:ind w:left="1200"/>
    </w:pPr>
    <w:rPr>
      <w:sz w:val="24"/>
    </w:rPr>
  </w:style>
  <w:style w:type="paragraph" w:styleId="TOC8">
    <w:name w:val="toc 8"/>
    <w:basedOn w:val="Normal"/>
    <w:next w:val="Normal"/>
    <w:semiHidden/>
    <w:pPr>
      <w:ind w:left="1400"/>
    </w:pPr>
    <w:rPr>
      <w:sz w:val="24"/>
    </w:rPr>
  </w:style>
  <w:style w:type="paragraph" w:styleId="TOC9">
    <w:name w:val="toc 9"/>
    <w:basedOn w:val="Normal"/>
    <w:next w:val="Normal"/>
    <w:semiHidden/>
    <w:pPr>
      <w:ind w:left="1600"/>
    </w:pPr>
    <w:rPr>
      <w:sz w:val="24"/>
    </w:rPr>
  </w:style>
  <w:style w:type="paragraph" w:customStyle="1" w:styleId="Seitenberschrift">
    <w:name w:val="Seitenüberschrift"/>
    <w:basedOn w:val="berschrift1Ordnung"/>
    <w:pPr>
      <w:outlineLvl w:val="9"/>
    </w:pPr>
  </w:style>
  <w:style w:type="character" w:customStyle="1" w:styleId="normaltextrun">
    <w:name w:val="normaltextrun"/>
    <w:rsid w:val="006B7EF0"/>
  </w:style>
  <w:style w:type="paragraph" w:customStyle="1" w:styleId="bodytext">
    <w:name w:val="bodytext"/>
    <w:basedOn w:val="Normal"/>
    <w:rsid w:val="00294107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ph">
    <w:name w:val="paragraph"/>
    <w:basedOn w:val="Normal"/>
    <w:rsid w:val="00CA56FE"/>
    <w:pPr>
      <w:spacing w:before="100" w:beforeAutospacing="1" w:after="100" w:afterAutospacing="1"/>
      <w:jc w:val="both"/>
      <w:textAlignment w:val="baseline"/>
    </w:pPr>
    <w:rPr>
      <w:sz w:val="24"/>
      <w:szCs w:val="24"/>
    </w:rPr>
  </w:style>
  <w:style w:type="character" w:styleId="Hyperlink">
    <w:name w:val="Hyperlink"/>
    <w:basedOn w:val="DefaultParagraphFont"/>
    <w:rsid w:val="00174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H.gossens@bbk.schul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.jab@bbk.schul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.kabisch@bbk.schule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U.linnenkugel@bbk.schul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arnd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E5076748DB3D46A5831BCC14D2C1E2" ma:contentTypeVersion="0" ma:contentTypeDescription="Ein neues Dokument erstellen." ma:contentTypeScope="" ma:versionID="1708a8366f2130af8b1771e9877f0c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889879-0E2A-46CB-918E-17871783CA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22827A-59F0-434B-9CEA-3F519108E215}"/>
</file>

<file path=customXml/itemProps3.xml><?xml version="1.0" encoding="utf-8"?>
<ds:datastoreItem xmlns:ds="http://schemas.openxmlformats.org/officeDocument/2006/customXml" ds:itemID="{38CB52DA-7FCB-42BD-839F-C273B6C217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arndt.dot</Template>
  <TotalTime>0</TotalTime>
  <Pages>1</Pages>
  <Words>867</Words>
  <Characters>4948</Characters>
  <Application>Microsoft Office Word</Application>
  <DocSecurity>4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Lehrerfortbildung Projektmanagement</dc:title>
  <dc:subject/>
  <dc:creator>beiderwieden</dc:creator>
  <cp:keywords/>
  <cp:lastModifiedBy>Ursula Linnenkugel</cp:lastModifiedBy>
  <cp:revision>213</cp:revision>
  <cp:lastPrinted>2020-08-26T03:31:00Z</cp:lastPrinted>
  <dcterms:created xsi:type="dcterms:W3CDTF">2021-10-26T08:15:00Z</dcterms:created>
  <dcterms:modified xsi:type="dcterms:W3CDTF">2026-06-24T10:22:00Z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0x01010012E5076748DB3D46A5831BCC14D2C1E2</vt:lpwstr>
  </property>
  <property fmtid="{D5CDD505-2E9C-101B-9397-08002B2CF9AE}" pid="3" name="MediaServiceImageTags">
    <vt:lpwstr/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